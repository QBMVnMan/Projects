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B6E1D" w14:textId="20BC714E" w:rsidR="007B29FF" w:rsidRDefault="00CC5F0C">
      <w:pPr>
        <w:pStyle w:val="Title"/>
        <w:jc w:val="right"/>
      </w:pPr>
      <w:fldSimple w:instr=" SUBJECT  \* MERGEFORMAT ">
        <w:r>
          <w:t xml:space="preserve">Online Shopping System: </w:t>
        </w:r>
        <w:r w:rsidR="00402D0B">
          <w:t>F</w:t>
        </w:r>
        <w:r w:rsidR="006E792F">
          <w:t>ootFusion</w:t>
        </w:r>
      </w:fldSimple>
    </w:p>
    <w:p w14:paraId="357C3856" w14:textId="77777777" w:rsidR="007B29FF" w:rsidRDefault="00CC5F0C">
      <w:pPr>
        <w:pStyle w:val="Title"/>
        <w:jc w:val="right"/>
      </w:pPr>
      <w:fldSimple w:instr=" TITLE  \* MERGEFORMAT ">
        <w:r>
          <w:t>Supplementary Specification</w:t>
        </w:r>
      </w:fldSimple>
    </w:p>
    <w:p w14:paraId="798A00FF" w14:textId="77777777" w:rsidR="007B29FF" w:rsidRDefault="007B29FF">
      <w:pPr>
        <w:pStyle w:val="Title"/>
        <w:jc w:val="right"/>
      </w:pPr>
    </w:p>
    <w:p w14:paraId="3E553AF6" w14:textId="77777777" w:rsidR="007B29FF" w:rsidRDefault="00000000">
      <w:pPr>
        <w:pStyle w:val="Title"/>
        <w:jc w:val="right"/>
        <w:rPr>
          <w:sz w:val="28"/>
        </w:rPr>
      </w:pPr>
      <w:r>
        <w:rPr>
          <w:sz w:val="28"/>
        </w:rPr>
        <w:t>Version &lt;1.0&gt;</w:t>
      </w:r>
    </w:p>
    <w:p w14:paraId="66C3C0D0" w14:textId="77777777" w:rsidR="007B29FF" w:rsidRDefault="007B29FF"/>
    <w:p w14:paraId="7EC8D668" w14:textId="77777777" w:rsidR="007B29FF" w:rsidRDefault="007B29FF"/>
    <w:p w14:paraId="79D654BB" w14:textId="77777777" w:rsidR="007B29FF" w:rsidRDefault="007B29FF"/>
    <w:p w14:paraId="2E7D7B00" w14:textId="77777777" w:rsidR="007B29FF" w:rsidRDefault="007B29FF"/>
    <w:p w14:paraId="1EE48C96" w14:textId="77777777" w:rsidR="007B29FF" w:rsidRDefault="007B29FF"/>
    <w:p w14:paraId="40F22B50" w14:textId="77777777" w:rsidR="007B29FF" w:rsidRDefault="007B29FF">
      <w:pPr>
        <w:pStyle w:val="Title"/>
        <w:rPr>
          <w:sz w:val="28"/>
        </w:rPr>
        <w:sectPr w:rsidR="007B29FF" w:rsidSect="00AB66C9">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25746738" w14:textId="77777777" w:rsidR="007B29FF" w:rsidRDefault="00000000">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B29FF" w14:paraId="5ABFF016" w14:textId="77777777" w:rsidTr="003B6845">
        <w:tc>
          <w:tcPr>
            <w:tcW w:w="2304" w:type="dxa"/>
          </w:tcPr>
          <w:p w14:paraId="7DA889EF" w14:textId="77777777" w:rsidR="007B29FF" w:rsidRDefault="00000000">
            <w:pPr>
              <w:pStyle w:val="Tabletext"/>
              <w:jc w:val="center"/>
              <w:rPr>
                <w:b/>
              </w:rPr>
            </w:pPr>
            <w:r>
              <w:rPr>
                <w:b/>
              </w:rPr>
              <w:t>Date</w:t>
            </w:r>
          </w:p>
        </w:tc>
        <w:tc>
          <w:tcPr>
            <w:tcW w:w="1152" w:type="dxa"/>
          </w:tcPr>
          <w:p w14:paraId="45C097AD" w14:textId="77777777" w:rsidR="007B29FF" w:rsidRDefault="00000000">
            <w:pPr>
              <w:pStyle w:val="Tabletext"/>
              <w:jc w:val="center"/>
              <w:rPr>
                <w:b/>
              </w:rPr>
            </w:pPr>
            <w:r>
              <w:rPr>
                <w:b/>
              </w:rPr>
              <w:t>Version</w:t>
            </w:r>
          </w:p>
        </w:tc>
        <w:tc>
          <w:tcPr>
            <w:tcW w:w="3744" w:type="dxa"/>
          </w:tcPr>
          <w:p w14:paraId="08879973" w14:textId="77777777" w:rsidR="007B29FF" w:rsidRDefault="00000000">
            <w:pPr>
              <w:pStyle w:val="Tabletext"/>
              <w:jc w:val="center"/>
              <w:rPr>
                <w:b/>
              </w:rPr>
            </w:pPr>
            <w:r>
              <w:rPr>
                <w:b/>
              </w:rPr>
              <w:t>Description</w:t>
            </w:r>
          </w:p>
        </w:tc>
        <w:tc>
          <w:tcPr>
            <w:tcW w:w="2304" w:type="dxa"/>
          </w:tcPr>
          <w:p w14:paraId="55167CD6" w14:textId="77777777" w:rsidR="007B29FF" w:rsidRDefault="00000000">
            <w:pPr>
              <w:pStyle w:val="Tabletext"/>
              <w:jc w:val="center"/>
              <w:rPr>
                <w:b/>
              </w:rPr>
            </w:pPr>
            <w:r>
              <w:rPr>
                <w:b/>
              </w:rPr>
              <w:t>Author</w:t>
            </w:r>
          </w:p>
        </w:tc>
      </w:tr>
      <w:tr w:rsidR="007B29FF" w14:paraId="00CB8157" w14:textId="77777777" w:rsidTr="003B6845">
        <w:tc>
          <w:tcPr>
            <w:tcW w:w="2304" w:type="dxa"/>
          </w:tcPr>
          <w:p w14:paraId="4A09365A" w14:textId="0BEE5CEA" w:rsidR="007B29FF" w:rsidRDefault="00CC5F0C">
            <w:pPr>
              <w:pStyle w:val="Tabletext"/>
            </w:pPr>
            <w:r>
              <w:t>&lt;</w:t>
            </w:r>
            <w:r w:rsidR="007A7E08">
              <w:t>19</w:t>
            </w:r>
            <w:r>
              <w:t>/12/202</w:t>
            </w:r>
            <w:r w:rsidR="00A52360">
              <w:t>4</w:t>
            </w:r>
            <w:r>
              <w:t>&gt;</w:t>
            </w:r>
          </w:p>
        </w:tc>
        <w:tc>
          <w:tcPr>
            <w:tcW w:w="1152" w:type="dxa"/>
          </w:tcPr>
          <w:p w14:paraId="5E76EB51" w14:textId="77777777" w:rsidR="007B29FF" w:rsidRDefault="00CC5F0C">
            <w:pPr>
              <w:pStyle w:val="Tabletext"/>
            </w:pPr>
            <w:r>
              <w:t>&lt;1.0&gt;</w:t>
            </w:r>
          </w:p>
        </w:tc>
        <w:tc>
          <w:tcPr>
            <w:tcW w:w="3744" w:type="dxa"/>
          </w:tcPr>
          <w:p w14:paraId="132E6D5A" w14:textId="77777777" w:rsidR="007B29FF" w:rsidRDefault="00CC5F0C">
            <w:pPr>
              <w:pStyle w:val="Tabletext"/>
            </w:pPr>
            <w:r>
              <w:t>Final Draft</w:t>
            </w:r>
          </w:p>
        </w:tc>
        <w:tc>
          <w:tcPr>
            <w:tcW w:w="2304" w:type="dxa"/>
          </w:tcPr>
          <w:p w14:paraId="7725D0E3" w14:textId="4C2D124F" w:rsidR="007B29FF" w:rsidRDefault="00A52360">
            <w:pPr>
              <w:pStyle w:val="Tabletext"/>
            </w:pPr>
            <w:r>
              <w:t>Bùi Minh Quân</w:t>
            </w:r>
          </w:p>
        </w:tc>
      </w:tr>
    </w:tbl>
    <w:p w14:paraId="1A2D973D" w14:textId="77777777" w:rsidR="007B29FF" w:rsidRDefault="007B29FF"/>
    <w:p w14:paraId="620FAE37" w14:textId="77777777" w:rsidR="007B29FF" w:rsidRDefault="00000000">
      <w:pPr>
        <w:pStyle w:val="Title"/>
      </w:pPr>
      <w:r>
        <w:br w:type="page"/>
      </w:r>
      <w:r>
        <w:lastRenderedPageBreak/>
        <w:t>Table of Contents</w:t>
      </w:r>
    </w:p>
    <w:p w14:paraId="0E9B5C06" w14:textId="77777777" w:rsidR="007B29FF" w:rsidRDefault="00000000">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_Toc492960749 \h </w:instrText>
      </w:r>
      <w:r>
        <w:rPr>
          <w:noProof/>
        </w:rPr>
      </w:r>
      <w:r>
        <w:rPr>
          <w:noProof/>
        </w:rPr>
        <w:fldChar w:fldCharType="separate"/>
      </w:r>
      <w:r>
        <w:rPr>
          <w:noProof/>
        </w:rPr>
        <w:t>4</w:t>
      </w:r>
      <w:r>
        <w:rPr>
          <w:noProof/>
        </w:rPr>
        <w:fldChar w:fldCharType="end"/>
      </w:r>
    </w:p>
    <w:p w14:paraId="7925FA7D" w14:textId="77777777" w:rsidR="007B29FF" w:rsidRDefault="00000000">
      <w:pPr>
        <w:pStyle w:val="TO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_Toc492960750 \h </w:instrText>
      </w:r>
      <w:r>
        <w:rPr>
          <w:noProof/>
        </w:rPr>
      </w:r>
      <w:r>
        <w:rPr>
          <w:noProof/>
        </w:rPr>
        <w:fldChar w:fldCharType="separate"/>
      </w:r>
      <w:r>
        <w:rPr>
          <w:noProof/>
        </w:rPr>
        <w:t>4</w:t>
      </w:r>
      <w:r>
        <w:rPr>
          <w:noProof/>
        </w:rPr>
        <w:fldChar w:fldCharType="end"/>
      </w:r>
    </w:p>
    <w:p w14:paraId="410782F9" w14:textId="77777777" w:rsidR="007B29FF" w:rsidRDefault="00000000">
      <w:pPr>
        <w:pStyle w:val="TO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_Toc492960751 \h </w:instrText>
      </w:r>
      <w:r>
        <w:rPr>
          <w:noProof/>
        </w:rPr>
      </w:r>
      <w:r>
        <w:rPr>
          <w:noProof/>
        </w:rPr>
        <w:fldChar w:fldCharType="separate"/>
      </w:r>
      <w:r>
        <w:rPr>
          <w:noProof/>
        </w:rPr>
        <w:t>4</w:t>
      </w:r>
      <w:r>
        <w:rPr>
          <w:noProof/>
        </w:rPr>
        <w:fldChar w:fldCharType="end"/>
      </w:r>
    </w:p>
    <w:p w14:paraId="58386425" w14:textId="77777777" w:rsidR="007B29FF" w:rsidRDefault="00000000">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_Toc492960752 \h </w:instrText>
      </w:r>
      <w:r>
        <w:rPr>
          <w:noProof/>
        </w:rPr>
      </w:r>
      <w:r>
        <w:rPr>
          <w:noProof/>
        </w:rPr>
        <w:fldChar w:fldCharType="separate"/>
      </w:r>
      <w:r>
        <w:rPr>
          <w:noProof/>
        </w:rPr>
        <w:t>4</w:t>
      </w:r>
      <w:r>
        <w:rPr>
          <w:noProof/>
        </w:rPr>
        <w:fldChar w:fldCharType="end"/>
      </w:r>
    </w:p>
    <w:p w14:paraId="0666C98B" w14:textId="77777777" w:rsidR="007B29FF" w:rsidRDefault="00000000">
      <w:pPr>
        <w:pStyle w:val="TO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_Toc492960753 \h </w:instrText>
      </w:r>
      <w:r>
        <w:rPr>
          <w:noProof/>
        </w:rPr>
      </w:r>
      <w:r>
        <w:rPr>
          <w:noProof/>
        </w:rPr>
        <w:fldChar w:fldCharType="separate"/>
      </w:r>
      <w:r>
        <w:rPr>
          <w:noProof/>
        </w:rPr>
        <w:t>4</w:t>
      </w:r>
      <w:r>
        <w:rPr>
          <w:noProof/>
        </w:rPr>
        <w:fldChar w:fldCharType="end"/>
      </w:r>
    </w:p>
    <w:p w14:paraId="304E94C4" w14:textId="77777777" w:rsidR="007B29FF" w:rsidRDefault="00000000">
      <w:pPr>
        <w:pStyle w:val="TO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_Toc492960754 \h </w:instrText>
      </w:r>
      <w:r>
        <w:rPr>
          <w:noProof/>
        </w:rPr>
      </w:r>
      <w:r>
        <w:rPr>
          <w:noProof/>
        </w:rPr>
        <w:fldChar w:fldCharType="separate"/>
      </w:r>
      <w:r>
        <w:rPr>
          <w:noProof/>
        </w:rPr>
        <w:t>4</w:t>
      </w:r>
      <w:r>
        <w:rPr>
          <w:noProof/>
        </w:rPr>
        <w:fldChar w:fldCharType="end"/>
      </w:r>
    </w:p>
    <w:p w14:paraId="51ADF0AE" w14:textId="77777777" w:rsidR="007B29FF" w:rsidRDefault="00000000">
      <w:pPr>
        <w:pStyle w:val="TOC1"/>
        <w:tabs>
          <w:tab w:val="left" w:pos="432"/>
        </w:tabs>
        <w:rPr>
          <w:noProof/>
          <w:sz w:val="24"/>
          <w:szCs w:val="24"/>
        </w:rPr>
      </w:pPr>
      <w:r>
        <w:rPr>
          <w:noProof/>
          <w:szCs w:val="24"/>
        </w:rPr>
        <w:t>2.</w:t>
      </w:r>
      <w:r>
        <w:rPr>
          <w:noProof/>
          <w:sz w:val="24"/>
          <w:szCs w:val="24"/>
        </w:rPr>
        <w:tab/>
      </w:r>
      <w:r>
        <w:rPr>
          <w:noProof/>
          <w:szCs w:val="24"/>
        </w:rPr>
        <w:t>Functionality</w:t>
      </w:r>
      <w:r>
        <w:rPr>
          <w:noProof/>
        </w:rPr>
        <w:tab/>
      </w:r>
      <w:r>
        <w:rPr>
          <w:noProof/>
        </w:rPr>
        <w:fldChar w:fldCharType="begin"/>
      </w:r>
      <w:r>
        <w:rPr>
          <w:noProof/>
        </w:rPr>
        <w:instrText xml:space="preserve"> PAGEREF _Toc492960755 \h </w:instrText>
      </w:r>
      <w:r>
        <w:rPr>
          <w:noProof/>
        </w:rPr>
      </w:r>
      <w:r>
        <w:rPr>
          <w:noProof/>
        </w:rPr>
        <w:fldChar w:fldCharType="separate"/>
      </w:r>
      <w:r>
        <w:rPr>
          <w:noProof/>
        </w:rPr>
        <w:t>4</w:t>
      </w:r>
      <w:r>
        <w:rPr>
          <w:noProof/>
        </w:rPr>
        <w:fldChar w:fldCharType="end"/>
      </w:r>
    </w:p>
    <w:p w14:paraId="18F71602" w14:textId="77777777" w:rsidR="007B29FF" w:rsidRDefault="00000000">
      <w:pPr>
        <w:pStyle w:val="TOC2"/>
        <w:tabs>
          <w:tab w:val="left" w:pos="1000"/>
        </w:tabs>
        <w:rPr>
          <w:noProof/>
        </w:rPr>
      </w:pPr>
      <w:r>
        <w:rPr>
          <w:noProof/>
        </w:rPr>
        <w:t>2.1</w:t>
      </w:r>
      <w:r>
        <w:rPr>
          <w:noProof/>
          <w:sz w:val="24"/>
          <w:szCs w:val="24"/>
        </w:rPr>
        <w:tab/>
      </w:r>
      <w:r w:rsidR="00536751">
        <w:rPr>
          <w:noProof/>
        </w:rPr>
        <w:t>Admin</w:t>
      </w:r>
      <w:r>
        <w:rPr>
          <w:noProof/>
        </w:rPr>
        <w:tab/>
      </w:r>
      <w:r w:rsidR="00536751">
        <w:rPr>
          <w:noProof/>
        </w:rPr>
        <w:t>4</w:t>
      </w:r>
    </w:p>
    <w:p w14:paraId="5A14198D" w14:textId="77777777" w:rsidR="00536751" w:rsidRPr="00536751" w:rsidRDefault="00536751" w:rsidP="00536751">
      <w:r>
        <w:t xml:space="preserve">        2.2       Users                                                                                                                                                            4    </w:t>
      </w:r>
    </w:p>
    <w:p w14:paraId="5025135C" w14:textId="77777777" w:rsidR="00570AAE" w:rsidRDefault="00000000">
      <w:pPr>
        <w:pStyle w:val="TOC1"/>
        <w:tabs>
          <w:tab w:val="left" w:pos="432"/>
        </w:tabs>
        <w:rPr>
          <w:noProof/>
          <w:sz w:val="24"/>
          <w:szCs w:val="24"/>
        </w:rPr>
      </w:pPr>
      <w:r>
        <w:rPr>
          <w:noProof/>
          <w:szCs w:val="24"/>
        </w:rPr>
        <w:t>3.</w:t>
      </w:r>
      <w:r>
        <w:rPr>
          <w:noProof/>
          <w:sz w:val="24"/>
          <w:szCs w:val="24"/>
        </w:rPr>
        <w:tab/>
      </w:r>
      <w:r>
        <w:rPr>
          <w:noProof/>
          <w:szCs w:val="24"/>
        </w:rPr>
        <w:t>Usability</w:t>
      </w:r>
      <w:r>
        <w:rPr>
          <w:noProof/>
        </w:rPr>
        <w:tab/>
      </w:r>
      <w:r>
        <w:rPr>
          <w:noProof/>
        </w:rPr>
        <w:fldChar w:fldCharType="begin"/>
      </w:r>
      <w:r>
        <w:rPr>
          <w:noProof/>
        </w:rPr>
        <w:instrText xml:space="preserve"> PAGEREF _Toc492960757 \h </w:instrText>
      </w:r>
      <w:r>
        <w:rPr>
          <w:noProof/>
        </w:rPr>
      </w:r>
      <w:r>
        <w:rPr>
          <w:noProof/>
        </w:rPr>
        <w:fldChar w:fldCharType="separate"/>
      </w:r>
      <w:r>
        <w:rPr>
          <w:noProof/>
        </w:rPr>
        <w:t>5</w:t>
      </w:r>
      <w:r>
        <w:rPr>
          <w:noProof/>
        </w:rPr>
        <w:fldChar w:fldCharType="end"/>
      </w:r>
    </w:p>
    <w:p w14:paraId="396481CB" w14:textId="77777777" w:rsidR="007B29FF" w:rsidRDefault="00000000">
      <w:pPr>
        <w:pStyle w:val="TOC1"/>
        <w:tabs>
          <w:tab w:val="left" w:pos="432"/>
        </w:tabs>
        <w:rPr>
          <w:noProof/>
          <w:sz w:val="24"/>
          <w:szCs w:val="24"/>
        </w:rPr>
      </w:pPr>
      <w:r>
        <w:rPr>
          <w:noProof/>
          <w:szCs w:val="24"/>
        </w:rPr>
        <w:t>4.</w:t>
      </w:r>
      <w:r>
        <w:rPr>
          <w:noProof/>
          <w:sz w:val="24"/>
          <w:szCs w:val="24"/>
        </w:rPr>
        <w:tab/>
      </w:r>
      <w:r>
        <w:rPr>
          <w:noProof/>
          <w:szCs w:val="24"/>
        </w:rPr>
        <w:t>Reliability</w:t>
      </w:r>
      <w:r>
        <w:rPr>
          <w:noProof/>
        </w:rPr>
        <w:tab/>
      </w:r>
      <w:r>
        <w:rPr>
          <w:noProof/>
        </w:rPr>
        <w:fldChar w:fldCharType="begin"/>
      </w:r>
      <w:r>
        <w:rPr>
          <w:noProof/>
        </w:rPr>
        <w:instrText xml:space="preserve"> PAGEREF _Toc492960759 \h </w:instrText>
      </w:r>
      <w:r>
        <w:rPr>
          <w:noProof/>
        </w:rPr>
      </w:r>
      <w:r>
        <w:rPr>
          <w:noProof/>
        </w:rPr>
        <w:fldChar w:fldCharType="separate"/>
      </w:r>
      <w:r>
        <w:rPr>
          <w:noProof/>
        </w:rPr>
        <w:t>5</w:t>
      </w:r>
      <w:r>
        <w:rPr>
          <w:noProof/>
        </w:rPr>
        <w:fldChar w:fldCharType="end"/>
      </w:r>
    </w:p>
    <w:p w14:paraId="5FD42CA0" w14:textId="77777777" w:rsidR="007B29FF" w:rsidRDefault="00000000">
      <w:pPr>
        <w:pStyle w:val="TOC2"/>
        <w:tabs>
          <w:tab w:val="left" w:pos="1000"/>
        </w:tabs>
        <w:rPr>
          <w:noProof/>
        </w:rPr>
      </w:pPr>
      <w:r>
        <w:rPr>
          <w:noProof/>
        </w:rPr>
        <w:t>4.1</w:t>
      </w:r>
      <w:r>
        <w:rPr>
          <w:noProof/>
          <w:sz w:val="24"/>
          <w:szCs w:val="24"/>
        </w:rPr>
        <w:tab/>
      </w:r>
      <w:r w:rsidR="00570AAE">
        <w:rPr>
          <w:noProof/>
        </w:rPr>
        <w:t>Availability</w:t>
      </w:r>
      <w:r>
        <w:rPr>
          <w:noProof/>
        </w:rPr>
        <w:tab/>
      </w:r>
      <w:r>
        <w:rPr>
          <w:noProof/>
        </w:rPr>
        <w:fldChar w:fldCharType="begin"/>
      </w:r>
      <w:r>
        <w:rPr>
          <w:noProof/>
        </w:rPr>
        <w:instrText xml:space="preserve"> PAGEREF _Toc492960760 \h </w:instrText>
      </w:r>
      <w:r>
        <w:rPr>
          <w:noProof/>
        </w:rPr>
      </w:r>
      <w:r>
        <w:rPr>
          <w:noProof/>
        </w:rPr>
        <w:fldChar w:fldCharType="separate"/>
      </w:r>
      <w:r>
        <w:rPr>
          <w:noProof/>
        </w:rPr>
        <w:t>5</w:t>
      </w:r>
      <w:r>
        <w:rPr>
          <w:noProof/>
        </w:rPr>
        <w:fldChar w:fldCharType="end"/>
      </w:r>
    </w:p>
    <w:p w14:paraId="69C0D4D5" w14:textId="77777777" w:rsidR="00570AAE" w:rsidRDefault="00570AAE" w:rsidP="00570AAE">
      <w:r>
        <w:t xml:space="preserve">        4.2       Accuracy                                                                                                                                                     5</w:t>
      </w:r>
    </w:p>
    <w:p w14:paraId="25B1E000" w14:textId="77777777" w:rsidR="00570AAE" w:rsidRDefault="00570AAE" w:rsidP="00570AAE">
      <w:r>
        <w:t xml:space="preserve">        4.3       Mean Time Between Failures (MTBF)                                                                                                       5</w:t>
      </w:r>
    </w:p>
    <w:p w14:paraId="33EB13B4" w14:textId="77777777" w:rsidR="00570AAE" w:rsidRPr="00570AAE" w:rsidRDefault="00570AAE" w:rsidP="00570AAE">
      <w:r>
        <w:t xml:space="preserve">        4.4       Mean Time To Repair                                                                                                                                 5</w:t>
      </w:r>
    </w:p>
    <w:p w14:paraId="5C5FA09A" w14:textId="77777777" w:rsidR="007B29FF" w:rsidRDefault="00000000">
      <w:pPr>
        <w:pStyle w:val="TOC1"/>
        <w:tabs>
          <w:tab w:val="left" w:pos="432"/>
        </w:tabs>
        <w:rPr>
          <w:noProof/>
          <w:sz w:val="24"/>
          <w:szCs w:val="24"/>
        </w:rPr>
      </w:pPr>
      <w:r>
        <w:rPr>
          <w:noProof/>
          <w:szCs w:val="24"/>
        </w:rPr>
        <w:t>5.</w:t>
      </w:r>
      <w:r>
        <w:rPr>
          <w:noProof/>
          <w:sz w:val="24"/>
          <w:szCs w:val="24"/>
        </w:rPr>
        <w:tab/>
      </w:r>
      <w:r>
        <w:rPr>
          <w:noProof/>
          <w:szCs w:val="24"/>
        </w:rPr>
        <w:t>Performance</w:t>
      </w:r>
      <w:r>
        <w:rPr>
          <w:noProof/>
        </w:rPr>
        <w:tab/>
      </w:r>
      <w:r>
        <w:rPr>
          <w:noProof/>
        </w:rPr>
        <w:fldChar w:fldCharType="begin"/>
      </w:r>
      <w:r>
        <w:rPr>
          <w:noProof/>
        </w:rPr>
        <w:instrText xml:space="preserve"> PAGEREF _Toc492960761 \h </w:instrText>
      </w:r>
      <w:r>
        <w:rPr>
          <w:noProof/>
        </w:rPr>
      </w:r>
      <w:r>
        <w:rPr>
          <w:noProof/>
        </w:rPr>
        <w:fldChar w:fldCharType="separate"/>
      </w:r>
      <w:r>
        <w:rPr>
          <w:noProof/>
        </w:rPr>
        <w:t>5</w:t>
      </w:r>
      <w:r>
        <w:rPr>
          <w:noProof/>
        </w:rPr>
        <w:fldChar w:fldCharType="end"/>
      </w:r>
    </w:p>
    <w:p w14:paraId="5BA12755" w14:textId="77777777" w:rsidR="007B29FF" w:rsidRDefault="00000000">
      <w:pPr>
        <w:pStyle w:val="TOC2"/>
        <w:tabs>
          <w:tab w:val="left" w:pos="1000"/>
        </w:tabs>
        <w:rPr>
          <w:noProof/>
        </w:rPr>
      </w:pPr>
      <w:r>
        <w:rPr>
          <w:noProof/>
        </w:rPr>
        <w:t>5.1</w:t>
      </w:r>
      <w:r>
        <w:rPr>
          <w:noProof/>
          <w:sz w:val="24"/>
          <w:szCs w:val="24"/>
        </w:rPr>
        <w:tab/>
      </w:r>
      <w:r w:rsidR="00570AAE">
        <w:rPr>
          <w:noProof/>
        </w:rPr>
        <w:t>Response Time</w:t>
      </w:r>
      <w:r>
        <w:rPr>
          <w:noProof/>
        </w:rPr>
        <w:tab/>
      </w:r>
      <w:r w:rsidR="00570AAE">
        <w:rPr>
          <w:noProof/>
        </w:rPr>
        <w:t>5</w:t>
      </w:r>
    </w:p>
    <w:p w14:paraId="506EDD97" w14:textId="77777777" w:rsidR="00570AAE" w:rsidRDefault="00570AAE" w:rsidP="00570AAE">
      <w:r>
        <w:t xml:space="preserve">         5.2      Throughput                                                                                                                                                  5</w:t>
      </w:r>
    </w:p>
    <w:p w14:paraId="4837D168" w14:textId="77777777" w:rsidR="00570AAE" w:rsidRPr="00570AAE" w:rsidRDefault="00570AAE" w:rsidP="00570AAE">
      <w:r>
        <w:t xml:space="preserve">         5.3      Capacity                                                                                                                                                      5</w:t>
      </w:r>
    </w:p>
    <w:p w14:paraId="20695DAC" w14:textId="77777777" w:rsidR="007B29FF" w:rsidRDefault="00000000">
      <w:pPr>
        <w:pStyle w:val="TOC1"/>
        <w:tabs>
          <w:tab w:val="left" w:pos="432"/>
        </w:tabs>
        <w:rPr>
          <w:noProof/>
          <w:sz w:val="24"/>
          <w:szCs w:val="24"/>
        </w:rPr>
      </w:pPr>
      <w:r>
        <w:rPr>
          <w:noProof/>
          <w:szCs w:val="24"/>
        </w:rPr>
        <w:t>6.</w:t>
      </w:r>
      <w:r>
        <w:rPr>
          <w:noProof/>
          <w:sz w:val="24"/>
          <w:szCs w:val="24"/>
        </w:rPr>
        <w:tab/>
      </w:r>
      <w:r>
        <w:rPr>
          <w:noProof/>
          <w:szCs w:val="24"/>
        </w:rPr>
        <w:t>Supportability</w:t>
      </w:r>
      <w:r>
        <w:rPr>
          <w:noProof/>
        </w:rPr>
        <w:tab/>
      </w:r>
      <w:r w:rsidR="00570AAE">
        <w:rPr>
          <w:noProof/>
        </w:rPr>
        <w:t>5</w:t>
      </w:r>
    </w:p>
    <w:p w14:paraId="053B4FA0" w14:textId="77777777" w:rsidR="007B29FF" w:rsidRDefault="00000000">
      <w:pPr>
        <w:pStyle w:val="TOC2"/>
        <w:tabs>
          <w:tab w:val="left" w:pos="1000"/>
        </w:tabs>
        <w:rPr>
          <w:noProof/>
        </w:rPr>
      </w:pPr>
      <w:r>
        <w:rPr>
          <w:noProof/>
        </w:rPr>
        <w:t>6.1</w:t>
      </w:r>
      <w:r>
        <w:rPr>
          <w:noProof/>
          <w:sz w:val="24"/>
          <w:szCs w:val="24"/>
        </w:rPr>
        <w:tab/>
      </w:r>
      <w:r w:rsidR="00570AAE">
        <w:rPr>
          <w:noProof/>
        </w:rPr>
        <w:t>Information Security</w:t>
      </w:r>
      <w:r>
        <w:rPr>
          <w:noProof/>
        </w:rPr>
        <w:tab/>
      </w:r>
      <w:r w:rsidR="00570AAE">
        <w:rPr>
          <w:noProof/>
        </w:rPr>
        <w:t>5</w:t>
      </w:r>
    </w:p>
    <w:p w14:paraId="4F6A732F" w14:textId="77777777" w:rsidR="00570AAE" w:rsidRPr="00570AAE" w:rsidRDefault="00570AAE" w:rsidP="00570AAE">
      <w:r>
        <w:t xml:space="preserve">        6.2       Maintenance                                                                                                                                                5</w:t>
      </w:r>
    </w:p>
    <w:p w14:paraId="41D1A58B" w14:textId="77777777" w:rsidR="007B29FF" w:rsidRDefault="00000000">
      <w:pPr>
        <w:pStyle w:val="TOC1"/>
        <w:tabs>
          <w:tab w:val="left" w:pos="432"/>
        </w:tabs>
        <w:rPr>
          <w:noProof/>
          <w:sz w:val="24"/>
          <w:szCs w:val="24"/>
        </w:rPr>
      </w:pPr>
      <w:r>
        <w:rPr>
          <w:noProof/>
          <w:szCs w:val="24"/>
        </w:rPr>
        <w:t>7.</w:t>
      </w:r>
      <w:r>
        <w:rPr>
          <w:noProof/>
          <w:sz w:val="24"/>
          <w:szCs w:val="24"/>
        </w:rPr>
        <w:tab/>
      </w:r>
      <w:r>
        <w:rPr>
          <w:noProof/>
          <w:szCs w:val="24"/>
        </w:rPr>
        <w:t>Design Constraints</w:t>
      </w:r>
      <w:r>
        <w:rPr>
          <w:noProof/>
        </w:rPr>
        <w:tab/>
      </w:r>
      <w:r w:rsidR="00570AAE">
        <w:rPr>
          <w:noProof/>
        </w:rPr>
        <w:t>5</w:t>
      </w:r>
    </w:p>
    <w:p w14:paraId="22C8ACAD" w14:textId="77777777" w:rsidR="007B29FF" w:rsidRDefault="00000000">
      <w:pPr>
        <w:pStyle w:val="TOC2"/>
        <w:tabs>
          <w:tab w:val="left" w:pos="1000"/>
        </w:tabs>
        <w:rPr>
          <w:noProof/>
        </w:rPr>
      </w:pPr>
      <w:r>
        <w:rPr>
          <w:noProof/>
        </w:rPr>
        <w:t>7.1</w:t>
      </w:r>
      <w:r>
        <w:rPr>
          <w:noProof/>
          <w:sz w:val="24"/>
          <w:szCs w:val="24"/>
        </w:rPr>
        <w:tab/>
      </w:r>
      <w:r w:rsidR="00570AAE">
        <w:rPr>
          <w:noProof/>
        </w:rPr>
        <w:t>Software Language</w:t>
      </w:r>
      <w:r>
        <w:rPr>
          <w:noProof/>
        </w:rPr>
        <w:tab/>
      </w:r>
      <w:r w:rsidR="00570AAE">
        <w:rPr>
          <w:noProof/>
        </w:rPr>
        <w:t>5</w:t>
      </w:r>
    </w:p>
    <w:p w14:paraId="079520E6" w14:textId="77777777" w:rsidR="00570AAE" w:rsidRDefault="00570AAE" w:rsidP="00570AAE">
      <w:r>
        <w:t xml:space="preserve">        7.2       Development Tools                                                                                                                                     5</w:t>
      </w:r>
    </w:p>
    <w:p w14:paraId="7F1BC5EF" w14:textId="77777777" w:rsidR="00570AAE" w:rsidRPr="00570AAE" w:rsidRDefault="00570AAE" w:rsidP="00570AAE">
      <w:r>
        <w:t xml:space="preserve">        7.3       Architecture and Design                                                                                                                              5 </w:t>
      </w:r>
    </w:p>
    <w:p w14:paraId="67854C5F" w14:textId="77777777" w:rsidR="007B29FF" w:rsidRDefault="00000000">
      <w:pPr>
        <w:pStyle w:val="TOC1"/>
        <w:tabs>
          <w:tab w:val="left" w:pos="432"/>
        </w:tabs>
        <w:rPr>
          <w:noProof/>
          <w:sz w:val="24"/>
          <w:szCs w:val="24"/>
        </w:rPr>
      </w:pPr>
      <w:r>
        <w:rPr>
          <w:noProof/>
          <w:szCs w:val="24"/>
        </w:rPr>
        <w:t>8.</w:t>
      </w:r>
      <w:r>
        <w:rPr>
          <w:noProof/>
          <w:sz w:val="24"/>
          <w:szCs w:val="24"/>
        </w:rPr>
        <w:tab/>
      </w:r>
      <w:r>
        <w:rPr>
          <w:noProof/>
          <w:szCs w:val="24"/>
        </w:rPr>
        <w:t>Online User Documentation and Help System Requirements</w:t>
      </w:r>
      <w:r>
        <w:rPr>
          <w:noProof/>
        </w:rPr>
        <w:tab/>
      </w:r>
      <w:r w:rsidR="00570AAE">
        <w:rPr>
          <w:noProof/>
        </w:rPr>
        <w:t>5</w:t>
      </w:r>
    </w:p>
    <w:p w14:paraId="7FCFBDBC" w14:textId="77777777" w:rsidR="007B29FF" w:rsidRDefault="00000000">
      <w:pPr>
        <w:pStyle w:val="TOC1"/>
        <w:tabs>
          <w:tab w:val="left" w:pos="432"/>
        </w:tabs>
        <w:rPr>
          <w:noProof/>
          <w:sz w:val="24"/>
          <w:szCs w:val="24"/>
        </w:rPr>
      </w:pPr>
      <w:r>
        <w:rPr>
          <w:noProof/>
          <w:szCs w:val="24"/>
        </w:rPr>
        <w:t>9.</w:t>
      </w:r>
      <w:r>
        <w:rPr>
          <w:noProof/>
          <w:sz w:val="24"/>
          <w:szCs w:val="24"/>
        </w:rPr>
        <w:tab/>
      </w:r>
      <w:r>
        <w:rPr>
          <w:noProof/>
          <w:szCs w:val="24"/>
        </w:rPr>
        <w:t>Purchased Components</w:t>
      </w:r>
      <w:r>
        <w:rPr>
          <w:noProof/>
        </w:rPr>
        <w:tab/>
      </w:r>
      <w:r>
        <w:rPr>
          <w:noProof/>
        </w:rPr>
        <w:fldChar w:fldCharType="begin"/>
      </w:r>
      <w:r>
        <w:rPr>
          <w:noProof/>
        </w:rPr>
        <w:instrText xml:space="preserve"> PAGEREF _Toc492960768 \h </w:instrText>
      </w:r>
      <w:r>
        <w:rPr>
          <w:noProof/>
        </w:rPr>
      </w:r>
      <w:r>
        <w:rPr>
          <w:noProof/>
        </w:rPr>
        <w:fldChar w:fldCharType="separate"/>
      </w:r>
      <w:r>
        <w:rPr>
          <w:noProof/>
        </w:rPr>
        <w:t>6</w:t>
      </w:r>
      <w:r>
        <w:rPr>
          <w:noProof/>
        </w:rPr>
        <w:fldChar w:fldCharType="end"/>
      </w:r>
    </w:p>
    <w:p w14:paraId="5FAEE4B5" w14:textId="77777777" w:rsidR="007B29FF" w:rsidRDefault="00000000">
      <w:pPr>
        <w:pStyle w:val="TOC1"/>
        <w:tabs>
          <w:tab w:val="left" w:pos="864"/>
        </w:tabs>
        <w:rPr>
          <w:noProof/>
          <w:sz w:val="24"/>
          <w:szCs w:val="24"/>
        </w:rPr>
      </w:pPr>
      <w:r>
        <w:rPr>
          <w:noProof/>
          <w:szCs w:val="24"/>
        </w:rPr>
        <w:t>10.</w:t>
      </w:r>
      <w:r>
        <w:rPr>
          <w:noProof/>
          <w:sz w:val="24"/>
          <w:szCs w:val="24"/>
        </w:rPr>
        <w:tab/>
      </w:r>
      <w:r>
        <w:rPr>
          <w:noProof/>
          <w:szCs w:val="24"/>
        </w:rPr>
        <w:t>Interfaces</w:t>
      </w:r>
      <w:r>
        <w:rPr>
          <w:noProof/>
        </w:rPr>
        <w:tab/>
      </w:r>
      <w:r>
        <w:rPr>
          <w:noProof/>
        </w:rPr>
        <w:fldChar w:fldCharType="begin"/>
      </w:r>
      <w:r>
        <w:rPr>
          <w:noProof/>
        </w:rPr>
        <w:instrText xml:space="preserve"> PAGEREF _Toc492960769 \h </w:instrText>
      </w:r>
      <w:r>
        <w:rPr>
          <w:noProof/>
        </w:rPr>
      </w:r>
      <w:r>
        <w:rPr>
          <w:noProof/>
        </w:rPr>
        <w:fldChar w:fldCharType="separate"/>
      </w:r>
      <w:r>
        <w:rPr>
          <w:noProof/>
        </w:rPr>
        <w:t>6</w:t>
      </w:r>
      <w:r>
        <w:rPr>
          <w:noProof/>
        </w:rPr>
        <w:fldChar w:fldCharType="end"/>
      </w:r>
    </w:p>
    <w:p w14:paraId="5388E711" w14:textId="77777777" w:rsidR="007B29FF" w:rsidRDefault="00000000" w:rsidP="00570AAE">
      <w:pPr>
        <w:pStyle w:val="TOC2"/>
        <w:tabs>
          <w:tab w:val="left" w:pos="1200"/>
        </w:tabs>
        <w:rPr>
          <w:noProof/>
          <w:sz w:val="24"/>
          <w:szCs w:val="24"/>
        </w:rPr>
      </w:pPr>
      <w:r>
        <w:rPr>
          <w:noProof/>
        </w:rPr>
        <w:t>10.1</w:t>
      </w:r>
      <w:r>
        <w:rPr>
          <w:noProof/>
          <w:sz w:val="24"/>
          <w:szCs w:val="24"/>
        </w:rPr>
        <w:tab/>
      </w:r>
      <w:r>
        <w:rPr>
          <w:noProof/>
        </w:rPr>
        <w:t>User Interfaces</w:t>
      </w:r>
      <w:r>
        <w:rPr>
          <w:noProof/>
        </w:rPr>
        <w:tab/>
      </w:r>
      <w:r>
        <w:rPr>
          <w:noProof/>
        </w:rPr>
        <w:fldChar w:fldCharType="begin"/>
      </w:r>
      <w:r>
        <w:rPr>
          <w:noProof/>
        </w:rPr>
        <w:instrText xml:space="preserve"> PAGEREF _Toc492960770 \h </w:instrText>
      </w:r>
      <w:r>
        <w:rPr>
          <w:noProof/>
        </w:rPr>
      </w:r>
      <w:r>
        <w:rPr>
          <w:noProof/>
        </w:rPr>
        <w:fldChar w:fldCharType="separate"/>
      </w:r>
      <w:r>
        <w:rPr>
          <w:noProof/>
        </w:rPr>
        <w:t>6</w:t>
      </w:r>
      <w:r>
        <w:rPr>
          <w:noProof/>
        </w:rPr>
        <w:fldChar w:fldCharType="end"/>
      </w:r>
    </w:p>
    <w:p w14:paraId="461565EB" w14:textId="77777777" w:rsidR="007B29FF" w:rsidRDefault="00000000">
      <w:pPr>
        <w:pStyle w:val="TOC2"/>
        <w:tabs>
          <w:tab w:val="left" w:pos="1200"/>
        </w:tabs>
        <w:rPr>
          <w:noProof/>
          <w:sz w:val="24"/>
          <w:szCs w:val="24"/>
        </w:rPr>
      </w:pPr>
      <w:r>
        <w:rPr>
          <w:noProof/>
        </w:rPr>
        <w:t>10.3</w:t>
      </w:r>
      <w:r>
        <w:rPr>
          <w:noProof/>
          <w:sz w:val="24"/>
          <w:szCs w:val="24"/>
        </w:rPr>
        <w:tab/>
      </w:r>
      <w:r>
        <w:rPr>
          <w:noProof/>
        </w:rPr>
        <w:t>Software Interfaces</w:t>
      </w:r>
      <w:r>
        <w:rPr>
          <w:noProof/>
        </w:rPr>
        <w:tab/>
      </w:r>
      <w:r>
        <w:rPr>
          <w:noProof/>
        </w:rPr>
        <w:fldChar w:fldCharType="begin"/>
      </w:r>
      <w:r>
        <w:rPr>
          <w:noProof/>
        </w:rPr>
        <w:instrText xml:space="preserve"> PAGEREF _Toc492960772 \h </w:instrText>
      </w:r>
      <w:r>
        <w:rPr>
          <w:noProof/>
        </w:rPr>
      </w:r>
      <w:r>
        <w:rPr>
          <w:noProof/>
        </w:rPr>
        <w:fldChar w:fldCharType="separate"/>
      </w:r>
      <w:r>
        <w:rPr>
          <w:noProof/>
        </w:rPr>
        <w:t>6</w:t>
      </w:r>
      <w:r>
        <w:rPr>
          <w:noProof/>
        </w:rPr>
        <w:fldChar w:fldCharType="end"/>
      </w:r>
    </w:p>
    <w:p w14:paraId="3DF3D40B" w14:textId="77777777" w:rsidR="007B29FF" w:rsidRDefault="00000000">
      <w:pPr>
        <w:pStyle w:val="TOC2"/>
        <w:tabs>
          <w:tab w:val="left" w:pos="1200"/>
        </w:tabs>
        <w:rPr>
          <w:noProof/>
          <w:sz w:val="24"/>
          <w:szCs w:val="24"/>
        </w:rPr>
      </w:pPr>
      <w:r>
        <w:rPr>
          <w:noProof/>
        </w:rPr>
        <w:t>10.4</w:t>
      </w:r>
      <w:r>
        <w:rPr>
          <w:noProof/>
          <w:sz w:val="24"/>
          <w:szCs w:val="24"/>
        </w:rPr>
        <w:tab/>
      </w:r>
      <w:r>
        <w:rPr>
          <w:noProof/>
        </w:rPr>
        <w:t>Communications Interfaces</w:t>
      </w:r>
      <w:r>
        <w:rPr>
          <w:noProof/>
        </w:rPr>
        <w:tab/>
      </w:r>
      <w:r>
        <w:rPr>
          <w:noProof/>
        </w:rPr>
        <w:fldChar w:fldCharType="begin"/>
      </w:r>
      <w:r>
        <w:rPr>
          <w:noProof/>
        </w:rPr>
        <w:instrText xml:space="preserve"> PAGEREF _Toc492960773 \h </w:instrText>
      </w:r>
      <w:r>
        <w:rPr>
          <w:noProof/>
        </w:rPr>
      </w:r>
      <w:r>
        <w:rPr>
          <w:noProof/>
        </w:rPr>
        <w:fldChar w:fldCharType="separate"/>
      </w:r>
      <w:r>
        <w:rPr>
          <w:noProof/>
        </w:rPr>
        <w:t>6</w:t>
      </w:r>
      <w:r>
        <w:rPr>
          <w:noProof/>
        </w:rPr>
        <w:fldChar w:fldCharType="end"/>
      </w:r>
    </w:p>
    <w:p w14:paraId="4E1A8482" w14:textId="77777777" w:rsidR="007B29FF" w:rsidRDefault="00000000">
      <w:pPr>
        <w:pStyle w:val="TOC1"/>
        <w:tabs>
          <w:tab w:val="left" w:pos="864"/>
        </w:tabs>
        <w:rPr>
          <w:noProof/>
          <w:sz w:val="24"/>
          <w:szCs w:val="24"/>
        </w:rPr>
      </w:pPr>
      <w:r>
        <w:rPr>
          <w:noProof/>
          <w:szCs w:val="24"/>
        </w:rPr>
        <w:t>11.</w:t>
      </w:r>
      <w:r>
        <w:rPr>
          <w:noProof/>
          <w:sz w:val="24"/>
          <w:szCs w:val="24"/>
        </w:rPr>
        <w:tab/>
      </w:r>
      <w:r>
        <w:rPr>
          <w:noProof/>
          <w:szCs w:val="24"/>
        </w:rPr>
        <w:t>Licensing Requirements</w:t>
      </w:r>
      <w:r>
        <w:rPr>
          <w:noProof/>
        </w:rPr>
        <w:tab/>
      </w:r>
      <w:r w:rsidR="00570AAE">
        <w:rPr>
          <w:noProof/>
        </w:rPr>
        <w:t>6</w:t>
      </w:r>
    </w:p>
    <w:p w14:paraId="6A5A593F" w14:textId="77777777" w:rsidR="007B29FF" w:rsidRDefault="00000000">
      <w:pPr>
        <w:pStyle w:val="TOC1"/>
        <w:tabs>
          <w:tab w:val="left" w:pos="864"/>
        </w:tabs>
        <w:rPr>
          <w:noProof/>
          <w:sz w:val="24"/>
          <w:szCs w:val="24"/>
        </w:rPr>
      </w:pPr>
      <w:r>
        <w:rPr>
          <w:noProof/>
          <w:szCs w:val="24"/>
        </w:rPr>
        <w:t>12.</w:t>
      </w:r>
      <w:r>
        <w:rPr>
          <w:noProof/>
          <w:sz w:val="24"/>
          <w:szCs w:val="24"/>
        </w:rPr>
        <w:tab/>
      </w:r>
      <w:r>
        <w:rPr>
          <w:noProof/>
          <w:szCs w:val="24"/>
        </w:rPr>
        <w:t>Legal, Copyright, and Other Notices</w:t>
      </w:r>
      <w:r>
        <w:rPr>
          <w:noProof/>
        </w:rPr>
        <w:tab/>
      </w:r>
      <w:r w:rsidR="00570AAE">
        <w:rPr>
          <w:noProof/>
        </w:rPr>
        <w:t>6</w:t>
      </w:r>
    </w:p>
    <w:p w14:paraId="271EC6EA" w14:textId="77777777" w:rsidR="007B29FF" w:rsidRDefault="00000000">
      <w:pPr>
        <w:pStyle w:val="TOC1"/>
        <w:tabs>
          <w:tab w:val="left" w:pos="864"/>
        </w:tabs>
        <w:rPr>
          <w:noProof/>
          <w:sz w:val="24"/>
          <w:szCs w:val="24"/>
        </w:rPr>
      </w:pPr>
      <w:r>
        <w:rPr>
          <w:noProof/>
          <w:szCs w:val="24"/>
        </w:rPr>
        <w:t>13.</w:t>
      </w:r>
      <w:r>
        <w:rPr>
          <w:noProof/>
          <w:sz w:val="24"/>
          <w:szCs w:val="24"/>
        </w:rPr>
        <w:tab/>
      </w:r>
      <w:r>
        <w:rPr>
          <w:noProof/>
          <w:szCs w:val="24"/>
        </w:rPr>
        <w:t>Applicable Standards</w:t>
      </w:r>
      <w:r>
        <w:rPr>
          <w:noProof/>
        </w:rPr>
        <w:tab/>
      </w:r>
      <w:r w:rsidR="00570AAE">
        <w:rPr>
          <w:noProof/>
        </w:rPr>
        <w:t>6</w:t>
      </w:r>
    </w:p>
    <w:p w14:paraId="62C1D09A" w14:textId="77777777" w:rsidR="007B29FF" w:rsidRDefault="00000000" w:rsidP="00DD5938">
      <w:pPr>
        <w:pStyle w:val="Title"/>
      </w:pPr>
      <w:r>
        <w:fldChar w:fldCharType="end"/>
      </w:r>
      <w:r>
        <w:br w:type="page"/>
      </w:r>
      <w:fldSimple w:instr=" TITLE  \* MERGEFORMAT ">
        <w:r w:rsidR="00CC5F0C">
          <w:t>Supplementary Specification</w:t>
        </w:r>
      </w:fldSimple>
      <w:r w:rsidR="00DD5938">
        <w:t xml:space="preserve">  </w:t>
      </w:r>
      <w:r>
        <w:t xml:space="preserve"> </w:t>
      </w:r>
    </w:p>
    <w:p w14:paraId="406C9CBB" w14:textId="77777777" w:rsidR="007B29FF" w:rsidRDefault="00000000">
      <w:pPr>
        <w:pStyle w:val="Heading1"/>
      </w:pPr>
      <w:bookmarkStart w:id="2" w:name="_Toc456598586"/>
      <w:bookmarkStart w:id="3" w:name="_Toc456600917"/>
      <w:bookmarkStart w:id="4" w:name="_Toc492960749"/>
      <w:r>
        <w:t>Introduction</w:t>
      </w:r>
      <w:bookmarkEnd w:id="2"/>
      <w:bookmarkEnd w:id="3"/>
      <w:bookmarkEnd w:id="4"/>
    </w:p>
    <w:p w14:paraId="21C58448" w14:textId="4A25EFE3" w:rsidR="00DD5938" w:rsidRPr="00DD5938" w:rsidRDefault="00DD5938" w:rsidP="00DD5938">
      <w:r>
        <w:t xml:space="preserve">We decided to analyze about </w:t>
      </w:r>
      <w:r w:rsidR="00402D0B">
        <w:t>FOOTFUSION</w:t>
      </w:r>
      <w:r>
        <w:t xml:space="preserve">’s System to understand the online shopping system as the one of the most useful and well-known application for users to use and buy stuff. The system helps users to buy things easier and reduce the steps to buy things. Besides, the wide goods and categories that </w:t>
      </w:r>
      <w:r w:rsidR="00402D0B">
        <w:t>FOOTFUSION</w:t>
      </w:r>
      <w:r>
        <w:t xml:space="preserve">’s provides also make this application become friendly to users. That’s why we want to choose </w:t>
      </w:r>
      <w:r w:rsidR="00402D0B">
        <w:t>FOOTFUSION</w:t>
      </w:r>
      <w:r>
        <w:t xml:space="preserve"> to understand more about their system and why it is so important and famous to our human beings.</w:t>
      </w:r>
    </w:p>
    <w:p w14:paraId="31708989" w14:textId="77777777" w:rsidR="007B29FF" w:rsidRDefault="00000000">
      <w:pPr>
        <w:pStyle w:val="Heading2"/>
      </w:pPr>
      <w:bookmarkStart w:id="5" w:name="_Toc456598587"/>
      <w:bookmarkStart w:id="6" w:name="_Toc456600918"/>
      <w:bookmarkStart w:id="7" w:name="_Toc492960750"/>
      <w:r>
        <w:t>Purpose</w:t>
      </w:r>
      <w:bookmarkEnd w:id="5"/>
      <w:bookmarkEnd w:id="6"/>
      <w:bookmarkEnd w:id="7"/>
    </w:p>
    <w:p w14:paraId="45591C45" w14:textId="796E9918" w:rsidR="00DD5938" w:rsidRPr="00DD5938" w:rsidRDefault="00DD5938" w:rsidP="00DD5938">
      <w:r>
        <w:t>The purpose of Supplementary Specification document of Online Shopping System (</w:t>
      </w:r>
      <w:r w:rsidR="00402D0B">
        <w:t>FOOTFUSION</w:t>
      </w:r>
      <w:r>
        <w:t>) is to show use-case model with requirements and components of its website. It illustrates the model, size and performance and quality of that system.</w:t>
      </w:r>
    </w:p>
    <w:p w14:paraId="069E5232" w14:textId="77777777" w:rsidR="007B29FF" w:rsidRDefault="00000000">
      <w:pPr>
        <w:pStyle w:val="Heading2"/>
      </w:pPr>
      <w:bookmarkStart w:id="8" w:name="_Toc456598588"/>
      <w:bookmarkStart w:id="9" w:name="_Toc456600919"/>
      <w:bookmarkStart w:id="10" w:name="_Toc492960751"/>
      <w:r>
        <w:t>Scope</w:t>
      </w:r>
      <w:bookmarkEnd w:id="8"/>
      <w:bookmarkEnd w:id="9"/>
      <w:bookmarkEnd w:id="10"/>
    </w:p>
    <w:p w14:paraId="02C3F473" w14:textId="74076967" w:rsidR="00DD5938" w:rsidRPr="00DD5938" w:rsidRDefault="00DD5938" w:rsidP="00DD5938">
      <w:r>
        <w:t xml:space="preserve">As we mentioned above, the </w:t>
      </w:r>
      <w:r w:rsidR="006F527E">
        <w:t xml:space="preserve">scope of this document bases on the online shopping system: </w:t>
      </w:r>
      <w:r w:rsidR="00402D0B">
        <w:t>FOOTFUSION</w:t>
      </w:r>
      <w:r w:rsidR="006F527E">
        <w:t xml:space="preserve">. Due to the system that </w:t>
      </w:r>
      <w:r w:rsidR="00402D0B">
        <w:t>FOOTFUSION</w:t>
      </w:r>
      <w:r w:rsidR="006F527E">
        <w:t xml:space="preserve"> provides users, we will deep down into the model and design to analyze and draw them out as diagram to understand the organization of that system.</w:t>
      </w:r>
    </w:p>
    <w:p w14:paraId="3285A0AB" w14:textId="77777777" w:rsidR="007B29FF" w:rsidRDefault="00000000">
      <w:pPr>
        <w:pStyle w:val="Heading2"/>
      </w:pPr>
      <w:bookmarkStart w:id="11" w:name="_Toc456598589"/>
      <w:bookmarkStart w:id="12" w:name="_Toc456600920"/>
      <w:bookmarkStart w:id="13" w:name="_Toc492960752"/>
      <w:r>
        <w:t>Definitions, Acronyms, and Abbreviations</w:t>
      </w:r>
      <w:bookmarkEnd w:id="11"/>
      <w:bookmarkEnd w:id="12"/>
      <w:bookmarkEnd w:id="13"/>
    </w:p>
    <w:p w14:paraId="4B717F23" w14:textId="12BFF22D" w:rsidR="006F527E" w:rsidRDefault="006F527E" w:rsidP="006F527E">
      <w:r>
        <w:t xml:space="preserve">User – A person who use the system of </w:t>
      </w:r>
      <w:r w:rsidR="00402D0B">
        <w:t>FOOTFUSION</w:t>
      </w:r>
      <w:r>
        <w:t xml:space="preserve"> with the demand to buy stuff (buyers and sellers).</w:t>
      </w:r>
    </w:p>
    <w:p w14:paraId="5C274957" w14:textId="4F61AAD5" w:rsidR="006F527E" w:rsidRDefault="006F527E" w:rsidP="006F527E">
      <w:r>
        <w:t xml:space="preserve">Seller – A person who has </w:t>
      </w:r>
      <w:r w:rsidR="00402D0B">
        <w:t>FOOTFUSION</w:t>
      </w:r>
      <w:r>
        <w:t>’s account to sell stuff.</w:t>
      </w:r>
    </w:p>
    <w:p w14:paraId="6A357076" w14:textId="66EEFCAC" w:rsidR="006F527E" w:rsidRDefault="006F527E" w:rsidP="006F527E">
      <w:r>
        <w:t xml:space="preserve">Buyer – A person who has </w:t>
      </w:r>
      <w:r w:rsidR="00402D0B">
        <w:t>FOOTFUSION</w:t>
      </w:r>
      <w:r>
        <w:t>’s account to buy stuff.</w:t>
      </w:r>
    </w:p>
    <w:p w14:paraId="665BFAAE" w14:textId="7E31888A" w:rsidR="006F527E" w:rsidRPr="006F527E" w:rsidRDefault="006F527E" w:rsidP="006F527E">
      <w:r>
        <w:t xml:space="preserve">Admin – A person or maybe a group that </w:t>
      </w:r>
      <w:r w:rsidR="00402D0B">
        <w:t>FOOTFUSION</w:t>
      </w:r>
      <w:r>
        <w:t xml:space="preserve"> has hired to operate the system.</w:t>
      </w:r>
    </w:p>
    <w:p w14:paraId="71ACDB85" w14:textId="77777777" w:rsidR="007B29FF" w:rsidRDefault="00000000">
      <w:pPr>
        <w:pStyle w:val="Heading2"/>
      </w:pPr>
      <w:bookmarkStart w:id="14" w:name="_Toc456598590"/>
      <w:bookmarkStart w:id="15" w:name="_Toc456600921"/>
      <w:bookmarkStart w:id="16" w:name="_Toc492960753"/>
      <w:r>
        <w:t>References</w:t>
      </w:r>
      <w:bookmarkEnd w:id="14"/>
      <w:bookmarkEnd w:id="15"/>
      <w:bookmarkEnd w:id="16"/>
    </w:p>
    <w:p w14:paraId="0F6E7641" w14:textId="12EEC495" w:rsidR="006F527E" w:rsidRPr="006F527E" w:rsidRDefault="006F527E" w:rsidP="006F527E">
      <w:r>
        <w:t xml:space="preserve">The references that we bases are basically on the use-case specifications and use-case specification realizations of online shopping system: </w:t>
      </w:r>
      <w:r w:rsidR="00402D0B">
        <w:t>FOOTFUSION</w:t>
      </w:r>
      <w:r>
        <w:t xml:space="preserve"> that we have analyzed. </w:t>
      </w:r>
    </w:p>
    <w:p w14:paraId="1BBB55AF" w14:textId="77777777" w:rsidR="007B29FF" w:rsidRDefault="00000000">
      <w:pPr>
        <w:pStyle w:val="Heading2"/>
      </w:pPr>
      <w:bookmarkStart w:id="17" w:name="_Toc456598591"/>
      <w:bookmarkStart w:id="18" w:name="_Toc456600922"/>
      <w:bookmarkStart w:id="19" w:name="_Toc492960754"/>
      <w:r>
        <w:t>Overview</w:t>
      </w:r>
      <w:bookmarkEnd w:id="17"/>
      <w:bookmarkEnd w:id="18"/>
      <w:bookmarkEnd w:id="19"/>
    </w:p>
    <w:p w14:paraId="7CD2EBA5" w14:textId="08CEA999" w:rsidR="006F527E" w:rsidRPr="006F527E" w:rsidRDefault="006F527E" w:rsidP="006F527E">
      <w:r>
        <w:t xml:space="preserve">In this document, we will mention about the functionality, usability, reliability, performance, supportability, design constraints, online user documentation and help system requirements, purchased components, interfaces, licensing requirements, legal, copyright notices and applicable standards of </w:t>
      </w:r>
      <w:r w:rsidR="00402D0B">
        <w:t>FOOTFUSION</w:t>
      </w:r>
      <w:r>
        <w:t>’s System.</w:t>
      </w:r>
    </w:p>
    <w:p w14:paraId="42A70750" w14:textId="77777777" w:rsidR="007B29FF" w:rsidRDefault="00000000">
      <w:pPr>
        <w:pStyle w:val="Heading1"/>
      </w:pPr>
      <w:bookmarkStart w:id="20" w:name="_Toc492960755"/>
      <w:r>
        <w:t>Functionality</w:t>
      </w:r>
      <w:bookmarkEnd w:id="20"/>
    </w:p>
    <w:p w14:paraId="1CD050F8" w14:textId="77777777" w:rsidR="006F527E" w:rsidRDefault="006F527E" w:rsidP="006F527E">
      <w:r>
        <w:rPr>
          <w:b/>
          <w:bCs/>
        </w:rPr>
        <w:t>2.1.        Admin (Administrator)</w:t>
      </w:r>
    </w:p>
    <w:p w14:paraId="01E87AF6" w14:textId="11ECA062" w:rsidR="00631465" w:rsidRDefault="00631465" w:rsidP="00631465">
      <w:r>
        <w:t>2.1.</w:t>
      </w:r>
      <w:r w:rsidR="006F0FB9">
        <w:t>1</w:t>
      </w:r>
      <w:r>
        <w:t xml:space="preserve">. The system shall allow the </w:t>
      </w:r>
      <w:r w:rsidR="00991041" w:rsidRPr="00991041">
        <w:t>Administrator</w:t>
      </w:r>
      <w:r w:rsidR="00991041">
        <w:t xml:space="preserve"> </w:t>
      </w:r>
      <w:r>
        <w:t xml:space="preserve">to Manage </w:t>
      </w:r>
      <w:r w:rsidR="00CE438E">
        <w:t>Information</w:t>
      </w:r>
    </w:p>
    <w:p w14:paraId="482DABE6" w14:textId="7CC353B8" w:rsidR="00631465" w:rsidRDefault="00631465" w:rsidP="00631465">
      <w:r>
        <w:t>2.1.</w:t>
      </w:r>
      <w:r w:rsidR="006F0FB9">
        <w:t>2</w:t>
      </w:r>
      <w:r>
        <w:t xml:space="preserve">. The system shall allow the </w:t>
      </w:r>
      <w:r w:rsidR="00991041" w:rsidRPr="00991041">
        <w:t>Administrator</w:t>
      </w:r>
      <w:r>
        <w:t xml:space="preserve"> to Manage Payment Methods.</w:t>
      </w:r>
    </w:p>
    <w:p w14:paraId="1B286D66" w14:textId="77777777" w:rsidR="00631465" w:rsidRDefault="00631465" w:rsidP="00631465">
      <w:pPr>
        <w:rPr>
          <w:b/>
          <w:bCs/>
        </w:rPr>
      </w:pPr>
      <w:r>
        <w:rPr>
          <w:b/>
          <w:bCs/>
        </w:rPr>
        <w:t>2.2.         Users (Buyer/Seller)</w:t>
      </w:r>
    </w:p>
    <w:p w14:paraId="1CE9D18D" w14:textId="1D722694" w:rsidR="00631465" w:rsidRDefault="00631465" w:rsidP="00631465">
      <w:r>
        <w:t>2.1.</w:t>
      </w:r>
      <w:r w:rsidR="007F03C5">
        <w:t>1</w:t>
      </w:r>
      <w:r>
        <w:t>. The system shall allow the Users to Manage Buyer Order.</w:t>
      </w:r>
    </w:p>
    <w:p w14:paraId="5C482424" w14:textId="62A7B143" w:rsidR="00631465" w:rsidRDefault="00631465" w:rsidP="00631465">
      <w:r>
        <w:t>2.1.</w:t>
      </w:r>
      <w:r w:rsidR="007F03C5">
        <w:t>2</w:t>
      </w:r>
      <w:r>
        <w:t>. The system shall allow the Users to Manage Products.</w:t>
      </w:r>
    </w:p>
    <w:p w14:paraId="7CEB07F0" w14:textId="2EA41491" w:rsidR="00631465" w:rsidRDefault="00631465" w:rsidP="00631465">
      <w:r>
        <w:t>2.1.</w:t>
      </w:r>
      <w:r w:rsidR="007F03C5">
        <w:t>3</w:t>
      </w:r>
      <w:r>
        <w:t>. The system shall allow the Users to Manage Tracking Shipping Process.</w:t>
      </w:r>
    </w:p>
    <w:p w14:paraId="74C933B6" w14:textId="46D58AE6" w:rsidR="007F03C5" w:rsidRDefault="007F03C5" w:rsidP="007F03C5">
      <w:r>
        <w:t>2.1.4. The system shall allow the Users to Manage Shopping Cart.</w:t>
      </w:r>
    </w:p>
    <w:p w14:paraId="0FD62403" w14:textId="77777777" w:rsidR="00631465" w:rsidRPr="006F527E" w:rsidRDefault="00631465" w:rsidP="006F527E"/>
    <w:p w14:paraId="253048E1" w14:textId="77777777" w:rsidR="00AD02FF" w:rsidRDefault="00000000">
      <w:pPr>
        <w:pStyle w:val="Heading1"/>
      </w:pPr>
      <w:bookmarkStart w:id="21" w:name="_Toc492960757"/>
      <w:r>
        <w:t>Usability</w:t>
      </w:r>
      <w:bookmarkEnd w:id="21"/>
    </w:p>
    <w:p w14:paraId="4868A5A5" w14:textId="55ABF696" w:rsidR="00AD02FF" w:rsidRDefault="00AD02FF" w:rsidP="00AD02FF">
      <w:pPr>
        <w:pStyle w:val="ListParagraph"/>
        <w:numPr>
          <w:ilvl w:val="0"/>
          <w:numId w:val="24"/>
        </w:numPr>
      </w:pPr>
      <w:r>
        <w:t xml:space="preserve">The </w:t>
      </w:r>
      <w:r w:rsidR="00402D0B">
        <w:t>FOOTFUSION</w:t>
      </w:r>
      <w:r>
        <w:t>’s System has two interfaces for users to choose to use: website and application.</w:t>
      </w:r>
    </w:p>
    <w:p w14:paraId="71A796D6" w14:textId="7773BF46" w:rsidR="00AD02FF" w:rsidRDefault="00AD02FF" w:rsidP="00AD02FF">
      <w:pPr>
        <w:pStyle w:val="ListParagraph"/>
        <w:numPr>
          <w:ilvl w:val="0"/>
          <w:numId w:val="24"/>
        </w:numPr>
      </w:pPr>
      <w:r>
        <w:t xml:space="preserve">The </w:t>
      </w:r>
      <w:r w:rsidR="00402D0B">
        <w:t>FOOTFUSION</w:t>
      </w:r>
      <w:r>
        <w:t>’s System uses an Internet browser as its</w:t>
      </w:r>
      <w:r w:rsidR="00527D1F">
        <w:t xml:space="preserve"> interface.</w:t>
      </w:r>
    </w:p>
    <w:p w14:paraId="45527F29" w14:textId="2BACD4CB" w:rsidR="007B29FF" w:rsidRDefault="00527D1F" w:rsidP="00527D1F">
      <w:pPr>
        <w:pStyle w:val="ListParagraph"/>
        <w:numPr>
          <w:ilvl w:val="0"/>
          <w:numId w:val="24"/>
        </w:numPr>
      </w:pPr>
      <w:r>
        <w:t xml:space="preserve">The </w:t>
      </w:r>
      <w:r w:rsidR="00402D0B">
        <w:t>FOOTFUSION</w:t>
      </w:r>
      <w:r>
        <w:t xml:space="preserve">’s System has responsive interface for phone users. </w:t>
      </w:r>
    </w:p>
    <w:p w14:paraId="61D9101F" w14:textId="77777777" w:rsidR="00122F3C" w:rsidRDefault="00122F3C" w:rsidP="00122F3C"/>
    <w:p w14:paraId="6CD0CBA0" w14:textId="77777777" w:rsidR="00122F3C" w:rsidRDefault="00122F3C" w:rsidP="00122F3C"/>
    <w:p w14:paraId="745A8E5C" w14:textId="77777777" w:rsidR="00442F2E" w:rsidRDefault="00000000">
      <w:pPr>
        <w:pStyle w:val="Heading1"/>
      </w:pPr>
      <w:bookmarkStart w:id="22" w:name="_Toc492960759"/>
      <w:r>
        <w:lastRenderedPageBreak/>
        <w:t>Reliability</w:t>
      </w:r>
      <w:bookmarkEnd w:id="22"/>
    </w:p>
    <w:p w14:paraId="59E1743E" w14:textId="77777777" w:rsidR="00445DEB" w:rsidRDefault="00445DEB" w:rsidP="00445DEB">
      <w:pPr>
        <w:pStyle w:val="Heading2"/>
      </w:pPr>
      <w:r>
        <w:t>Availability</w:t>
      </w:r>
    </w:p>
    <w:p w14:paraId="393557CC" w14:textId="77777777" w:rsidR="00445DEB" w:rsidRPr="00445DEB" w:rsidRDefault="00445DEB" w:rsidP="00445DEB">
      <w:r>
        <w:t xml:space="preserve">The System is available for users and is always operated – 24 hours a day and 7 days a week. </w:t>
      </w:r>
    </w:p>
    <w:p w14:paraId="4E760ED1" w14:textId="77777777" w:rsidR="00445DEB" w:rsidRDefault="00445DEB" w:rsidP="00445DEB">
      <w:pPr>
        <w:pStyle w:val="Heading2"/>
      </w:pPr>
      <w:r>
        <w:t>Accuracy</w:t>
      </w:r>
    </w:p>
    <w:p w14:paraId="22233C5F" w14:textId="77777777" w:rsidR="00445DEB" w:rsidRDefault="00445DEB" w:rsidP="00445DEB">
      <w:r>
        <w:t>The Output of the System must be accurate with the Input that admin and users provide to.</w:t>
      </w:r>
    </w:p>
    <w:p w14:paraId="3CCFD730" w14:textId="77777777" w:rsidR="00FA57C8" w:rsidRDefault="00FA57C8" w:rsidP="00FA57C8">
      <w:pPr>
        <w:pStyle w:val="Heading2"/>
      </w:pPr>
      <w:r w:rsidRPr="00AA430D">
        <w:t>Mean Time Between Failures (MTBF)</w:t>
      </w:r>
    </w:p>
    <w:p w14:paraId="0C7F1BA4" w14:textId="77777777" w:rsidR="00FA57C8" w:rsidRPr="00FA57C8" w:rsidRDefault="00FA57C8" w:rsidP="00FA57C8">
      <w:r w:rsidRPr="00BE2F86">
        <w:t xml:space="preserve">The system will be </w:t>
      </w:r>
      <w:r>
        <w:t>developed</w:t>
      </w:r>
      <w:r w:rsidRPr="00BE2F86">
        <w:t xml:space="preserve"> in such a way that it </w:t>
      </w:r>
      <w:r>
        <w:t>may</w:t>
      </w:r>
      <w:r w:rsidRPr="00BE2F86">
        <w:t xml:space="preserve"> fail at </w:t>
      </w:r>
      <w:r>
        <w:t>most</w:t>
      </w:r>
      <w:r w:rsidRPr="00BE2F86">
        <w:t xml:space="preserve"> </w:t>
      </w:r>
      <w:r>
        <w:t>twice</w:t>
      </w:r>
      <w:r w:rsidRPr="00BE2F86">
        <w:t xml:space="preserve"> a year.</w:t>
      </w:r>
    </w:p>
    <w:p w14:paraId="035415D5" w14:textId="77777777" w:rsidR="00FA57C8" w:rsidRDefault="00FA57C8" w:rsidP="00FA57C8">
      <w:pPr>
        <w:pStyle w:val="Heading2"/>
      </w:pPr>
      <w:r w:rsidRPr="00772D57">
        <w:t>Mean Time to Repair (MTTR)</w:t>
      </w:r>
    </w:p>
    <w:p w14:paraId="4BD64925" w14:textId="77777777" w:rsidR="00FA57C8" w:rsidRDefault="00FA57C8" w:rsidP="00FA57C8">
      <w:pPr>
        <w:pStyle w:val="ListParagraph"/>
        <w:numPr>
          <w:ilvl w:val="0"/>
          <w:numId w:val="24"/>
        </w:numPr>
      </w:pPr>
      <w:r w:rsidRPr="00A861FF">
        <w:t xml:space="preserve">If there is a system </w:t>
      </w:r>
      <w:r>
        <w:t>downtime</w:t>
      </w:r>
      <w:r w:rsidRPr="00A861FF">
        <w:t>, the system support staff should be notified as soon as possible. This will be accomplished through real-time monitoring of the system.</w:t>
      </w:r>
    </w:p>
    <w:p w14:paraId="76C0F631" w14:textId="77777777" w:rsidR="00FA57C8" w:rsidRPr="00445DEB" w:rsidRDefault="00FA57C8" w:rsidP="00445DEB">
      <w:pPr>
        <w:pStyle w:val="ListParagraph"/>
        <w:numPr>
          <w:ilvl w:val="0"/>
          <w:numId w:val="24"/>
        </w:numPr>
      </w:pPr>
      <w:r>
        <w:t>After</w:t>
      </w:r>
      <w:r w:rsidRPr="00750C88">
        <w:t xml:space="preserve"> the system </w:t>
      </w:r>
      <w:r>
        <w:t xml:space="preserve">has </w:t>
      </w:r>
      <w:r w:rsidRPr="00750C88">
        <w:t>fail</w:t>
      </w:r>
      <w:r>
        <w:t>ed</w:t>
      </w:r>
      <w:r w:rsidRPr="00750C88">
        <w:t>, it will be up and running again in an hour or less.</w:t>
      </w:r>
    </w:p>
    <w:p w14:paraId="63B1C044" w14:textId="77777777" w:rsidR="007B29FF" w:rsidRDefault="00000000">
      <w:pPr>
        <w:pStyle w:val="Heading1"/>
      </w:pPr>
      <w:bookmarkStart w:id="23" w:name="_Toc492960761"/>
      <w:r>
        <w:t>Performance</w:t>
      </w:r>
      <w:bookmarkEnd w:id="23"/>
    </w:p>
    <w:p w14:paraId="3529E452" w14:textId="77777777" w:rsidR="007B29FF" w:rsidRDefault="00445DEB">
      <w:pPr>
        <w:pStyle w:val="Heading2"/>
      </w:pPr>
      <w:r>
        <w:t>Response time</w:t>
      </w:r>
    </w:p>
    <w:p w14:paraId="2328DBAF" w14:textId="77777777" w:rsidR="00445DEB" w:rsidRPr="00445DEB" w:rsidRDefault="00445DEB" w:rsidP="00445DEB">
      <w:r>
        <w:t>The system has to respond at least 5 second.</w:t>
      </w:r>
    </w:p>
    <w:p w14:paraId="71807D65" w14:textId="77777777" w:rsidR="00445DEB" w:rsidRDefault="00445DEB" w:rsidP="00445DEB">
      <w:pPr>
        <w:pStyle w:val="Heading2"/>
      </w:pPr>
      <w:r>
        <w:t>Throughput</w:t>
      </w:r>
    </w:p>
    <w:p w14:paraId="69578E10" w14:textId="7E8494FE" w:rsidR="00445DEB" w:rsidRPr="00445DEB" w:rsidRDefault="00445DEB" w:rsidP="00445DEB">
      <w:r>
        <w:t>The system is able to handle about 5000 transactions per second.</w:t>
      </w:r>
    </w:p>
    <w:p w14:paraId="5EF1FE1C" w14:textId="77777777" w:rsidR="00445DEB" w:rsidRDefault="00445DEB" w:rsidP="00445DEB">
      <w:pPr>
        <w:pStyle w:val="Heading2"/>
      </w:pPr>
      <w:r>
        <w:t>Capacity</w:t>
      </w:r>
    </w:p>
    <w:p w14:paraId="04AE7382" w14:textId="05C1FFF2" w:rsidR="00445DEB" w:rsidRPr="00445DEB" w:rsidRDefault="00445DEB" w:rsidP="00445DEB">
      <w:r>
        <w:t>The system is able to handle up to 25000 current users at once.</w:t>
      </w:r>
    </w:p>
    <w:p w14:paraId="3391F4F4" w14:textId="77777777" w:rsidR="007B29FF" w:rsidRDefault="00000000">
      <w:pPr>
        <w:pStyle w:val="Heading1"/>
      </w:pPr>
      <w:bookmarkStart w:id="24" w:name="_Toc492960763"/>
      <w:r>
        <w:t>Supportability</w:t>
      </w:r>
      <w:bookmarkEnd w:id="24"/>
    </w:p>
    <w:p w14:paraId="016F0D5C" w14:textId="77777777" w:rsidR="00445DEB" w:rsidRDefault="00445DEB" w:rsidP="00445DEB">
      <w:pPr>
        <w:pStyle w:val="Heading2"/>
      </w:pPr>
      <w:r>
        <w:t>Information Security</w:t>
      </w:r>
    </w:p>
    <w:p w14:paraId="1C60384C" w14:textId="77777777" w:rsidR="00445DEB" w:rsidRPr="00445DEB" w:rsidRDefault="00445DEB" w:rsidP="00445DEB">
      <w:r>
        <w:t>The System is safe and secure.</w:t>
      </w:r>
    </w:p>
    <w:p w14:paraId="325C8617" w14:textId="77777777" w:rsidR="00445DEB" w:rsidRDefault="00445DEB" w:rsidP="00445DEB">
      <w:pPr>
        <w:pStyle w:val="Heading2"/>
      </w:pPr>
      <w:r>
        <w:t>Maintenance</w:t>
      </w:r>
    </w:p>
    <w:p w14:paraId="2290F477" w14:textId="77777777" w:rsidR="00445DEB" w:rsidRPr="00445DEB" w:rsidRDefault="00445DEB" w:rsidP="00445DEB">
      <w:r>
        <w:t>The System is updated at least once a month to remain the maintenance.</w:t>
      </w:r>
    </w:p>
    <w:p w14:paraId="2DFF3BBB" w14:textId="77777777" w:rsidR="007B29FF" w:rsidRDefault="00000000">
      <w:pPr>
        <w:pStyle w:val="Heading1"/>
      </w:pPr>
      <w:bookmarkStart w:id="25" w:name="_Toc492960765"/>
      <w:r>
        <w:t>Design Constraints</w:t>
      </w:r>
      <w:bookmarkEnd w:id="25"/>
    </w:p>
    <w:p w14:paraId="33A3437F" w14:textId="77777777" w:rsidR="00445DEB" w:rsidRDefault="00445DEB" w:rsidP="00445DEB">
      <w:pPr>
        <w:pStyle w:val="Heading2"/>
      </w:pPr>
      <w:r>
        <w:t>Software Language</w:t>
      </w:r>
    </w:p>
    <w:p w14:paraId="19613711" w14:textId="77777777" w:rsidR="00445DEB" w:rsidRPr="00445DEB" w:rsidRDefault="00445DEB" w:rsidP="00445DEB">
      <w:r>
        <w:t>JavaScript, HTML, SQL, CSS, PHP</w:t>
      </w:r>
    </w:p>
    <w:p w14:paraId="418A53CA" w14:textId="77777777" w:rsidR="00445DEB" w:rsidRDefault="00445DEB" w:rsidP="00445DEB">
      <w:pPr>
        <w:pStyle w:val="Heading2"/>
      </w:pPr>
      <w:r>
        <w:t>Development Tools</w:t>
      </w:r>
    </w:p>
    <w:p w14:paraId="72BD4EF3" w14:textId="77777777" w:rsidR="00445DEB" w:rsidRDefault="00445DEB" w:rsidP="00445DEB">
      <w:pPr>
        <w:pStyle w:val="Heading2"/>
        <w:numPr>
          <w:ilvl w:val="0"/>
          <w:numId w:val="0"/>
        </w:numPr>
      </w:pPr>
      <w:r>
        <w:rPr>
          <w:rFonts w:ascii="Times New Roman" w:hAnsi="Times New Roman"/>
          <w:b w:val="0"/>
          <w:bCs/>
        </w:rPr>
        <w:t>Visual Studio Code, phpMyAdmin.</w:t>
      </w:r>
      <w:r>
        <w:t xml:space="preserve"> </w:t>
      </w:r>
    </w:p>
    <w:p w14:paraId="638AAB46" w14:textId="77777777" w:rsidR="00445DEB" w:rsidRDefault="00445DEB" w:rsidP="00445DEB">
      <w:pPr>
        <w:pStyle w:val="Heading2"/>
      </w:pPr>
      <w:r>
        <w:t>Architecture and Design</w:t>
      </w:r>
    </w:p>
    <w:p w14:paraId="59D984F4" w14:textId="77777777" w:rsidR="00445DEB" w:rsidRPr="00445DEB" w:rsidRDefault="00445DEB" w:rsidP="00445DEB">
      <w:r>
        <w:t>The System uses MVC model to draw the implementation of it.</w:t>
      </w:r>
    </w:p>
    <w:p w14:paraId="08CE6D65" w14:textId="77777777" w:rsidR="007B29FF" w:rsidRDefault="00000000">
      <w:pPr>
        <w:pStyle w:val="Heading1"/>
      </w:pPr>
      <w:bookmarkStart w:id="26" w:name="_Toc492960767"/>
      <w:r>
        <w:t>Online User Documentation and Help System Requirements</w:t>
      </w:r>
      <w:bookmarkEnd w:id="26"/>
    </w:p>
    <w:p w14:paraId="72476C9E" w14:textId="77777777" w:rsidR="00D13F45" w:rsidRPr="00D13F45" w:rsidRDefault="00D13F45" w:rsidP="00D13F45">
      <w:r>
        <w:t>Each release is supposed to include readme files, release notes for the users.</w:t>
      </w:r>
    </w:p>
    <w:p w14:paraId="391EDAB1" w14:textId="77777777" w:rsidR="007B29FF" w:rsidRDefault="00000000">
      <w:pPr>
        <w:pStyle w:val="Heading1"/>
      </w:pPr>
      <w:bookmarkStart w:id="27" w:name="_Toc492960768"/>
      <w:r>
        <w:t>Purchased Components</w:t>
      </w:r>
      <w:bookmarkEnd w:id="27"/>
    </w:p>
    <w:p w14:paraId="6FB8845A" w14:textId="77777777" w:rsidR="00D13F45" w:rsidRPr="00D13F45" w:rsidRDefault="00D13F45" w:rsidP="00D13F45">
      <w:r>
        <w:t>Not mentioned.</w:t>
      </w:r>
    </w:p>
    <w:p w14:paraId="14BA588D" w14:textId="77777777" w:rsidR="007B29FF" w:rsidRDefault="00000000">
      <w:pPr>
        <w:pStyle w:val="Heading1"/>
      </w:pPr>
      <w:bookmarkStart w:id="28" w:name="_Toc492960769"/>
      <w:r>
        <w:t>Interfaces</w:t>
      </w:r>
      <w:bookmarkEnd w:id="28"/>
    </w:p>
    <w:p w14:paraId="4BE3C368" w14:textId="77777777" w:rsidR="007B29FF" w:rsidRDefault="00000000">
      <w:pPr>
        <w:pStyle w:val="Heading2"/>
      </w:pPr>
      <w:bookmarkStart w:id="29" w:name="_Toc492960770"/>
      <w:r>
        <w:t>User Interfaces</w:t>
      </w:r>
      <w:bookmarkEnd w:id="29"/>
    </w:p>
    <w:p w14:paraId="7BCC50BB" w14:textId="77777777" w:rsidR="00D13F45" w:rsidRPr="00D13F45" w:rsidRDefault="00D13F45" w:rsidP="00D13F45">
      <w:r>
        <w:t>The System’s User Interface is based on available web browsers and applications when using phones.</w:t>
      </w:r>
    </w:p>
    <w:p w14:paraId="684221F9" w14:textId="77777777" w:rsidR="007B29FF" w:rsidRDefault="00000000">
      <w:pPr>
        <w:pStyle w:val="Heading2"/>
      </w:pPr>
      <w:bookmarkStart w:id="30" w:name="_Toc492960772"/>
      <w:r>
        <w:lastRenderedPageBreak/>
        <w:t>Software Interfaces</w:t>
      </w:r>
      <w:bookmarkEnd w:id="30"/>
    </w:p>
    <w:p w14:paraId="4C1E3A07" w14:textId="77777777" w:rsidR="00D13F45" w:rsidRPr="00D13F45" w:rsidRDefault="00D13F45" w:rsidP="00D13F45">
      <w:r>
        <w:t>Firewall security solutions will be used to protect the vehicle which is using the website or application.</w:t>
      </w:r>
    </w:p>
    <w:p w14:paraId="3EA4FFF3" w14:textId="77777777" w:rsidR="007B29FF" w:rsidRDefault="00000000">
      <w:pPr>
        <w:pStyle w:val="Heading2"/>
      </w:pPr>
      <w:bookmarkStart w:id="31" w:name="_Toc492960773"/>
      <w:r>
        <w:t>Communications Interfaces</w:t>
      </w:r>
      <w:bookmarkEnd w:id="31"/>
    </w:p>
    <w:p w14:paraId="5AFBEC36" w14:textId="2E4C6ACD" w:rsidR="00D13F45" w:rsidRPr="00D13F45" w:rsidRDefault="00D13F45" w:rsidP="00D13F45">
      <w:r>
        <w:t xml:space="preserve">This </w:t>
      </w:r>
      <w:r w:rsidR="00402D0B">
        <w:t>FOOTFUSION</w:t>
      </w:r>
      <w:r>
        <w:t>’s System demands users to connect to the Internet to use it.</w:t>
      </w:r>
    </w:p>
    <w:p w14:paraId="0DA1B2C8" w14:textId="77777777" w:rsidR="007B29FF" w:rsidRDefault="00000000">
      <w:pPr>
        <w:pStyle w:val="Heading1"/>
      </w:pPr>
      <w:bookmarkStart w:id="32" w:name="_Toc492960774"/>
      <w:r>
        <w:t>Licensing Requirements</w:t>
      </w:r>
      <w:bookmarkEnd w:id="32"/>
    </w:p>
    <w:p w14:paraId="6810F9A8" w14:textId="5C4FEC5E" w:rsidR="003C16B4" w:rsidRPr="003C16B4" w:rsidRDefault="003C16B4" w:rsidP="003C16B4">
      <w:r>
        <w:t>This website</w:t>
      </w:r>
      <w:r w:rsidR="003D74B3">
        <w:t xml:space="preserve"> prototype</w:t>
      </w:r>
      <w:r>
        <w:t xml:space="preserve"> is created by</w:t>
      </w:r>
      <w:r w:rsidR="003D74B3">
        <w:t xml:space="preserve"> all</w:t>
      </w:r>
      <w:r>
        <w:t xml:space="preserve"> </w:t>
      </w:r>
      <w:r w:rsidR="003D74B3">
        <w:t>seven</w:t>
      </w:r>
      <w:r>
        <w:t xml:space="preserve"> members in our team. Therefore, we hope all the information above can be complete as an useful e commerce website for users to use. We know that this just UI version but we are based on famous online e commerce website to provide those above information.</w:t>
      </w:r>
    </w:p>
    <w:p w14:paraId="2FA77CFA" w14:textId="77777777" w:rsidR="007B29FF" w:rsidRDefault="00000000">
      <w:pPr>
        <w:pStyle w:val="Heading1"/>
      </w:pPr>
      <w:bookmarkStart w:id="33" w:name="_Toc492960775"/>
      <w:r>
        <w:t>Legal, Copyright, and Other Notices</w:t>
      </w:r>
      <w:bookmarkEnd w:id="33"/>
    </w:p>
    <w:p w14:paraId="104C24E2" w14:textId="516BE0D0" w:rsidR="000B2732" w:rsidRPr="000B2732" w:rsidRDefault="000B2732" w:rsidP="000B2732">
      <w:r>
        <w:t>The copyright is held by our team.</w:t>
      </w:r>
    </w:p>
    <w:p w14:paraId="05D8B96B" w14:textId="77777777" w:rsidR="007B29FF" w:rsidRDefault="00000000">
      <w:pPr>
        <w:pStyle w:val="Heading1"/>
      </w:pPr>
      <w:bookmarkStart w:id="34" w:name="_Toc492960776"/>
      <w:r>
        <w:t>Applicable Standards</w:t>
      </w:r>
      <w:bookmarkEnd w:id="34"/>
    </w:p>
    <w:p w14:paraId="36AB5DEA" w14:textId="6147935D" w:rsidR="000B2732" w:rsidRDefault="00BE2C80" w:rsidP="00BE2C80">
      <w:pPr>
        <w:pStyle w:val="ListParagraph"/>
        <w:numPr>
          <w:ilvl w:val="0"/>
          <w:numId w:val="24"/>
        </w:numPr>
      </w:pPr>
      <w:r>
        <w:t>IEEE and RUP standard should be followed in all documentation.</w:t>
      </w:r>
    </w:p>
    <w:p w14:paraId="53202F51" w14:textId="3334C704" w:rsidR="00BE2C80" w:rsidRPr="000B2732" w:rsidRDefault="00BE2C80" w:rsidP="00BE2C80">
      <w:pPr>
        <w:pStyle w:val="ListParagraph"/>
        <w:numPr>
          <w:ilvl w:val="0"/>
          <w:numId w:val="24"/>
        </w:numPr>
      </w:pPr>
      <w:r>
        <w:t>W3C standard.</w:t>
      </w:r>
    </w:p>
    <w:p w14:paraId="5FCA348F" w14:textId="77777777" w:rsidR="00527D1F" w:rsidRPr="00527D1F" w:rsidRDefault="00527D1F" w:rsidP="00527D1F"/>
    <w:p w14:paraId="6B4F2E42" w14:textId="77777777" w:rsidR="00CC5F0C" w:rsidRDefault="00CC5F0C">
      <w:pPr>
        <w:pStyle w:val="BodyText"/>
      </w:pPr>
    </w:p>
    <w:sectPr w:rsidR="00CC5F0C" w:rsidSect="00AB66C9">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AA17E7" w14:textId="77777777" w:rsidR="00116806" w:rsidRDefault="00116806">
      <w:pPr>
        <w:spacing w:line="240" w:lineRule="auto"/>
      </w:pPr>
      <w:r>
        <w:separator/>
      </w:r>
    </w:p>
  </w:endnote>
  <w:endnote w:type="continuationSeparator" w:id="0">
    <w:p w14:paraId="727EA16B" w14:textId="77777777" w:rsidR="00116806" w:rsidRDefault="001168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5000785B"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95B0E" w14:textId="77777777" w:rsidR="007B29FF"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672B23" w14:textId="77777777" w:rsidR="007B29FF" w:rsidRDefault="007B29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EA15BF" w14:textId="77777777" w:rsidR="007D3857" w:rsidRDefault="007D38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44ECA" w14:textId="77777777" w:rsidR="007D3857" w:rsidRDefault="007D38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B29FF" w14:paraId="37B5A667" w14:textId="77777777">
      <w:tc>
        <w:tcPr>
          <w:tcW w:w="3162" w:type="dxa"/>
          <w:tcBorders>
            <w:top w:val="nil"/>
            <w:left w:val="nil"/>
            <w:bottom w:val="nil"/>
            <w:right w:val="nil"/>
          </w:tcBorders>
        </w:tcPr>
        <w:p w14:paraId="3C3CE944" w14:textId="77777777" w:rsidR="007B29FF" w:rsidRDefault="00000000">
          <w:pPr>
            <w:ind w:right="360"/>
          </w:pPr>
          <w:r>
            <w:t>Confidential</w:t>
          </w:r>
        </w:p>
      </w:tc>
      <w:tc>
        <w:tcPr>
          <w:tcW w:w="3162" w:type="dxa"/>
          <w:tcBorders>
            <w:top w:val="nil"/>
            <w:left w:val="nil"/>
            <w:bottom w:val="nil"/>
            <w:right w:val="nil"/>
          </w:tcBorders>
        </w:tcPr>
        <w:p w14:paraId="07CDB205" w14:textId="26C671A2" w:rsidR="007B29FF" w:rsidRDefault="00000000">
          <w:pPr>
            <w:jc w:val="center"/>
          </w:pPr>
          <w:r>
            <w:sym w:font="Symbol" w:char="F0D3"/>
          </w:r>
          <w:r w:rsidR="009C63C0">
            <w:t>FootFusion</w:t>
          </w:r>
          <w:r>
            <w:t xml:space="preserve">, </w:t>
          </w:r>
          <w:r>
            <w:fldChar w:fldCharType="begin"/>
          </w:r>
          <w:r>
            <w:instrText xml:space="preserve"> DATE \@ "yyyy" </w:instrText>
          </w:r>
          <w:r>
            <w:fldChar w:fldCharType="separate"/>
          </w:r>
          <w:r w:rsidR="006E792F">
            <w:rPr>
              <w:noProof/>
            </w:rPr>
            <w:t>2024</w:t>
          </w:r>
          <w:r>
            <w:fldChar w:fldCharType="end"/>
          </w:r>
        </w:p>
      </w:tc>
      <w:tc>
        <w:tcPr>
          <w:tcW w:w="3162" w:type="dxa"/>
          <w:tcBorders>
            <w:top w:val="nil"/>
            <w:left w:val="nil"/>
            <w:bottom w:val="nil"/>
            <w:right w:val="nil"/>
          </w:tcBorders>
        </w:tcPr>
        <w:p w14:paraId="793314E6" w14:textId="77777777" w:rsidR="007B29FF"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tc>
    </w:tr>
  </w:tbl>
  <w:p w14:paraId="4EBD9828" w14:textId="77777777" w:rsidR="007B29FF" w:rsidRDefault="007B29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27202" w14:textId="77777777" w:rsidR="007B29FF" w:rsidRDefault="007B2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E45AD" w14:textId="77777777" w:rsidR="00116806" w:rsidRDefault="00116806">
      <w:pPr>
        <w:spacing w:line="240" w:lineRule="auto"/>
      </w:pPr>
      <w:r>
        <w:separator/>
      </w:r>
    </w:p>
  </w:footnote>
  <w:footnote w:type="continuationSeparator" w:id="0">
    <w:p w14:paraId="7DB2AE4B" w14:textId="77777777" w:rsidR="00116806" w:rsidRDefault="001168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7F184" w14:textId="77777777" w:rsidR="007D3857" w:rsidRDefault="007D3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85DB1" w14:textId="77777777" w:rsidR="007B29FF" w:rsidRDefault="007B29FF">
    <w:pPr>
      <w:rPr>
        <w:sz w:val="24"/>
      </w:rPr>
    </w:pPr>
    <w:bookmarkStart w:id="0" w:name="_Hlk183593729"/>
    <w:bookmarkStart w:id="1" w:name="_Hlk183593730"/>
  </w:p>
  <w:p w14:paraId="7A4F0D7D" w14:textId="77777777" w:rsidR="007B29FF" w:rsidRDefault="007B29FF">
    <w:pPr>
      <w:pBdr>
        <w:top w:val="single" w:sz="6" w:space="1" w:color="auto"/>
      </w:pBdr>
      <w:rPr>
        <w:sz w:val="24"/>
      </w:rPr>
    </w:pPr>
  </w:p>
  <w:p w14:paraId="45C56B79" w14:textId="0D563FA0" w:rsidR="007B29FF" w:rsidRDefault="00000000">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AB66C9">
      <w:rPr>
        <w:rFonts w:ascii="Arial" w:hAnsi="Arial"/>
        <w:b/>
        <w:sz w:val="36"/>
      </w:rPr>
      <w:t>F</w:t>
    </w:r>
    <w:r w:rsidR="006E792F">
      <w:rPr>
        <w:rFonts w:ascii="Arial" w:hAnsi="Arial"/>
        <w:b/>
        <w:sz w:val="36"/>
      </w:rPr>
      <w:t>oot</w:t>
    </w:r>
    <w:r w:rsidR="00AB66C9">
      <w:rPr>
        <w:rFonts w:ascii="Arial" w:hAnsi="Arial"/>
        <w:b/>
        <w:sz w:val="36"/>
      </w:rPr>
      <w:t>F</w:t>
    </w:r>
    <w:r w:rsidR="006E792F">
      <w:rPr>
        <w:rFonts w:ascii="Arial" w:hAnsi="Arial"/>
        <w:b/>
        <w:sz w:val="36"/>
      </w:rPr>
      <w:t>usion</w:t>
    </w:r>
    <w:r>
      <w:rPr>
        <w:rFonts w:ascii="Arial" w:hAnsi="Arial"/>
        <w:b/>
        <w:sz w:val="36"/>
      </w:rPr>
      <w:fldChar w:fldCharType="end"/>
    </w:r>
  </w:p>
  <w:p w14:paraId="41B8CC8F" w14:textId="77777777" w:rsidR="007B29FF" w:rsidRDefault="007B29FF">
    <w:pPr>
      <w:pBdr>
        <w:bottom w:val="single" w:sz="6" w:space="1" w:color="auto"/>
      </w:pBdr>
      <w:jc w:val="right"/>
      <w:rPr>
        <w:sz w:val="24"/>
      </w:rPr>
    </w:pPr>
  </w:p>
  <w:bookmarkEnd w:id="0"/>
  <w:bookmarkEnd w:id="1"/>
  <w:p w14:paraId="698C6E5A" w14:textId="77777777" w:rsidR="007B29FF" w:rsidRDefault="007B29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13618" w14:textId="77777777" w:rsidR="007D3857" w:rsidRDefault="007D38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B29FF" w14:paraId="6F2E4155" w14:textId="77777777">
      <w:tc>
        <w:tcPr>
          <w:tcW w:w="6379" w:type="dxa"/>
        </w:tcPr>
        <w:p w14:paraId="2B3E68B1" w14:textId="4B57899E" w:rsidR="007B29FF" w:rsidRDefault="00CC5F0C">
          <w:fldSimple w:instr=" SUBJECT  \* MERGEFORMAT ">
            <w:r>
              <w:t xml:space="preserve">Online Shopping System: </w:t>
            </w:r>
            <w:r w:rsidR="007D3857">
              <w:t>FootFusion</w:t>
            </w:r>
          </w:fldSimple>
        </w:p>
      </w:tc>
      <w:tc>
        <w:tcPr>
          <w:tcW w:w="3179" w:type="dxa"/>
        </w:tcPr>
        <w:p w14:paraId="144326A5" w14:textId="77777777" w:rsidR="007B29FF" w:rsidRDefault="00000000">
          <w:pPr>
            <w:tabs>
              <w:tab w:val="left" w:pos="1135"/>
            </w:tabs>
            <w:spacing w:before="40"/>
            <w:ind w:right="68"/>
          </w:pPr>
          <w:r>
            <w:t xml:space="preserve">  Version:           &lt;1.0&gt;</w:t>
          </w:r>
        </w:p>
      </w:tc>
    </w:tr>
    <w:tr w:rsidR="007B29FF" w14:paraId="22409C95" w14:textId="77777777">
      <w:tc>
        <w:tcPr>
          <w:tcW w:w="6379" w:type="dxa"/>
        </w:tcPr>
        <w:p w14:paraId="5C8D5F53" w14:textId="77777777" w:rsidR="007B29FF" w:rsidRDefault="00CC5F0C">
          <w:fldSimple w:instr=" TITLE  \* MERGEFORMAT ">
            <w:r>
              <w:t>Supplementary Specification</w:t>
            </w:r>
          </w:fldSimple>
        </w:p>
      </w:tc>
      <w:tc>
        <w:tcPr>
          <w:tcW w:w="3179" w:type="dxa"/>
        </w:tcPr>
        <w:p w14:paraId="368EE053" w14:textId="130F36E9" w:rsidR="007B29FF" w:rsidRDefault="00000000">
          <w:r>
            <w:t xml:space="preserve">  Date:  &lt;</w:t>
          </w:r>
          <w:r w:rsidR="007A7E08">
            <w:t>1</w:t>
          </w:r>
          <w:r w:rsidR="00187F19">
            <w:t>9</w:t>
          </w:r>
          <w:r>
            <w:t>/</w:t>
          </w:r>
          <w:r w:rsidR="00CC5F0C">
            <w:t>1</w:t>
          </w:r>
          <w:r w:rsidR="00A52360">
            <w:t>1</w:t>
          </w:r>
          <w:r>
            <w:t>/</w:t>
          </w:r>
          <w:r w:rsidR="00CC5F0C">
            <w:t>202</w:t>
          </w:r>
          <w:r w:rsidR="00A52360">
            <w:t>4</w:t>
          </w:r>
          <w:r>
            <w:t>&gt;</w:t>
          </w:r>
        </w:p>
      </w:tc>
    </w:tr>
  </w:tbl>
  <w:p w14:paraId="23C3BE19" w14:textId="77777777" w:rsidR="007B29FF" w:rsidRDefault="007B29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70061" w14:textId="77777777" w:rsidR="007B29FF" w:rsidRDefault="007B2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64501E1"/>
    <w:multiLevelType w:val="hybridMultilevel"/>
    <w:tmpl w:val="1ADCE9B2"/>
    <w:lvl w:ilvl="0" w:tplc="EE1E81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187BCB"/>
    <w:multiLevelType w:val="multilevel"/>
    <w:tmpl w:val="BFC0A62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0877450"/>
    <w:multiLevelType w:val="hybridMultilevel"/>
    <w:tmpl w:val="FE56C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42651F9"/>
    <w:multiLevelType w:val="hybridMultilevel"/>
    <w:tmpl w:val="991A096E"/>
    <w:lvl w:ilvl="0" w:tplc="2B84C254">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1F21F2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8943929">
    <w:abstractNumId w:val="0"/>
  </w:num>
  <w:num w:numId="2" w16cid:durableId="1376586966">
    <w:abstractNumId w:val="11"/>
  </w:num>
  <w:num w:numId="3" w16cid:durableId="825171529">
    <w:abstractNumId w:val="23"/>
  </w:num>
  <w:num w:numId="4" w16cid:durableId="243419783">
    <w:abstractNumId w:val="16"/>
  </w:num>
  <w:num w:numId="5" w16cid:durableId="1393846591">
    <w:abstractNumId w:val="15"/>
  </w:num>
  <w:num w:numId="6" w16cid:durableId="147463952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232156220">
    <w:abstractNumId w:val="2"/>
  </w:num>
  <w:num w:numId="8" w16cid:durableId="1386641610">
    <w:abstractNumId w:val="22"/>
  </w:num>
  <w:num w:numId="9" w16cid:durableId="526330645">
    <w:abstractNumId w:val="3"/>
  </w:num>
  <w:num w:numId="10" w16cid:durableId="1941982521">
    <w:abstractNumId w:val="12"/>
  </w:num>
  <w:num w:numId="11" w16cid:durableId="1088891524">
    <w:abstractNumId w:val="10"/>
  </w:num>
  <w:num w:numId="12" w16cid:durableId="1398554704">
    <w:abstractNumId w:val="21"/>
  </w:num>
  <w:num w:numId="13" w16cid:durableId="198980450">
    <w:abstractNumId w:val="9"/>
  </w:num>
  <w:num w:numId="14" w16cid:durableId="2077581727">
    <w:abstractNumId w:val="5"/>
  </w:num>
  <w:num w:numId="15" w16cid:durableId="1589145897">
    <w:abstractNumId w:val="20"/>
  </w:num>
  <w:num w:numId="16" w16cid:durableId="189268477">
    <w:abstractNumId w:val="14"/>
  </w:num>
  <w:num w:numId="17" w16cid:durableId="1701394167">
    <w:abstractNumId w:val="7"/>
  </w:num>
  <w:num w:numId="18" w16cid:durableId="1553692715">
    <w:abstractNumId w:val="13"/>
  </w:num>
  <w:num w:numId="19" w16cid:durableId="139585903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425298251">
    <w:abstractNumId w:val="8"/>
  </w:num>
  <w:num w:numId="21" w16cid:durableId="497035469">
    <w:abstractNumId w:val="19"/>
  </w:num>
  <w:num w:numId="22" w16cid:durableId="267545561">
    <w:abstractNumId w:val="6"/>
  </w:num>
  <w:num w:numId="23" w16cid:durableId="715735871">
    <w:abstractNumId w:val="18"/>
  </w:num>
  <w:num w:numId="24" w16cid:durableId="776608168">
    <w:abstractNumId w:val="4"/>
  </w:num>
  <w:num w:numId="25" w16cid:durableId="15336926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8" w:dllVersion="513" w:checkStyle="1"/>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wNjIyMQczDC2UdJSCU4uLM/PzQApMagHbSob9LAAAAA=="/>
  </w:docVars>
  <w:rsids>
    <w:rsidRoot w:val="00CC5F0C"/>
    <w:rsid w:val="000A635A"/>
    <w:rsid w:val="000B2732"/>
    <w:rsid w:val="000F3B1D"/>
    <w:rsid w:val="00116806"/>
    <w:rsid w:val="00122F3C"/>
    <w:rsid w:val="00147AD7"/>
    <w:rsid w:val="00187F19"/>
    <w:rsid w:val="001C321E"/>
    <w:rsid w:val="00241118"/>
    <w:rsid w:val="00317ED1"/>
    <w:rsid w:val="00335F00"/>
    <w:rsid w:val="00356A9B"/>
    <w:rsid w:val="003B6845"/>
    <w:rsid w:val="003B760B"/>
    <w:rsid w:val="003C16B4"/>
    <w:rsid w:val="003D6B59"/>
    <w:rsid w:val="003D74B3"/>
    <w:rsid w:val="00402D0B"/>
    <w:rsid w:val="00442F2E"/>
    <w:rsid w:val="00445DEB"/>
    <w:rsid w:val="004B1A8B"/>
    <w:rsid w:val="004C0F83"/>
    <w:rsid w:val="00510DD0"/>
    <w:rsid w:val="00527D1F"/>
    <w:rsid w:val="00536751"/>
    <w:rsid w:val="00570AAE"/>
    <w:rsid w:val="005E5A11"/>
    <w:rsid w:val="00631465"/>
    <w:rsid w:val="00676A2E"/>
    <w:rsid w:val="006E792F"/>
    <w:rsid w:val="006F0FB9"/>
    <w:rsid w:val="006F527E"/>
    <w:rsid w:val="007107F5"/>
    <w:rsid w:val="007875FB"/>
    <w:rsid w:val="007A7E08"/>
    <w:rsid w:val="007B29FF"/>
    <w:rsid w:val="007D3857"/>
    <w:rsid w:val="007E4C26"/>
    <w:rsid w:val="007F03C5"/>
    <w:rsid w:val="008476EE"/>
    <w:rsid w:val="008C7DF8"/>
    <w:rsid w:val="00954EAB"/>
    <w:rsid w:val="00991041"/>
    <w:rsid w:val="009C63C0"/>
    <w:rsid w:val="00A52360"/>
    <w:rsid w:val="00A819B9"/>
    <w:rsid w:val="00AA6D85"/>
    <w:rsid w:val="00AB66C9"/>
    <w:rsid w:val="00AC0D81"/>
    <w:rsid w:val="00AD02FF"/>
    <w:rsid w:val="00AD5F88"/>
    <w:rsid w:val="00B167CD"/>
    <w:rsid w:val="00BA06DE"/>
    <w:rsid w:val="00BE2C80"/>
    <w:rsid w:val="00BE3162"/>
    <w:rsid w:val="00C35EF3"/>
    <w:rsid w:val="00CC5F0C"/>
    <w:rsid w:val="00CC6232"/>
    <w:rsid w:val="00CE438E"/>
    <w:rsid w:val="00CE4C07"/>
    <w:rsid w:val="00D13F45"/>
    <w:rsid w:val="00D35F43"/>
    <w:rsid w:val="00DD5938"/>
    <w:rsid w:val="00E64158"/>
    <w:rsid w:val="00EB3671"/>
    <w:rsid w:val="00F14002"/>
    <w:rsid w:val="00F36B42"/>
    <w:rsid w:val="00FA57C8"/>
    <w:rsid w:val="00FE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63A61"/>
  <w15:chartTrackingRefBased/>
  <w15:docId w15:val="{B5D4EF9C-843B-4FA4-B10D-F41FD0CC3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styleId="BodyText2">
    <w:name w:val="Body Text 2"/>
    <w:basedOn w:val="Normal"/>
    <w:semiHidden/>
    <w:rPr>
      <w:i/>
      <w:color w:val="0000FF"/>
    </w:rPr>
  </w:style>
  <w:style w:type="paragraph" w:customStyle="1" w:styleId="InfoBlue">
    <w:name w:val="InfoBlue"/>
    <w:basedOn w:val="Normal"/>
    <w:next w:val="BodyText"/>
    <w:autoRedefine/>
    <w:pPr>
      <w:spacing w:after="120"/>
      <w:ind w:left="720"/>
    </w:pPr>
    <w:rPr>
      <w:i/>
      <w:color w:val="0000FF"/>
    </w:rPr>
  </w:style>
  <w:style w:type="paragraph" w:styleId="BodyTextIndent">
    <w:name w:val="Body Text Indent"/>
    <w:basedOn w:val="Normal"/>
    <w:semiHidden/>
    <w:pPr>
      <w:ind w:left="720"/>
    </w:pPr>
    <w:rPr>
      <w:i/>
      <w:color w:val="0000FF"/>
      <w:u w:val="single"/>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ListParagraph">
    <w:name w:val="List Paragraph"/>
    <w:basedOn w:val="Normal"/>
    <w:uiPriority w:val="34"/>
    <w:qFormat/>
    <w:rsid w:val="00AD02FF"/>
    <w:pPr>
      <w:ind w:left="720"/>
      <w:contextualSpacing/>
    </w:pPr>
  </w:style>
  <w:style w:type="paragraph" w:customStyle="1" w:styleId="small-text">
    <w:name w:val="small-text"/>
    <w:basedOn w:val="Normal"/>
    <w:rsid w:val="00527D1F"/>
    <w:pPr>
      <w:widowControl/>
      <w:spacing w:before="100" w:beforeAutospacing="1" w:after="100" w:afterAutospacing="1" w:line="240" w:lineRule="auto"/>
    </w:pPr>
    <w:rPr>
      <w:sz w:val="24"/>
      <w:szCs w:val="24"/>
    </w:rPr>
  </w:style>
  <w:style w:type="character" w:styleId="UnresolvedMention">
    <w:name w:val="Unresolved Mention"/>
    <w:basedOn w:val="DefaultParagraphFont"/>
    <w:uiPriority w:val="99"/>
    <w:semiHidden/>
    <w:unhideWhenUsed/>
    <w:rsid w:val="00442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36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rup_s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rup_sspec</Template>
  <TotalTime>161</TotalTime>
  <Pages>6</Pages>
  <Words>1171</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Supplementary Specification</vt:lpstr>
    </vt:vector>
  </TitlesOfParts>
  <Company>&lt;Company Name&gt;</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Specification</dc:title>
  <dc:subject>&lt;Project Name&gt;</dc:subject>
  <dc:creator>Admin</dc:creator>
  <cp:keywords/>
  <dc:description/>
  <cp:lastModifiedBy>Quân Bùi Minh</cp:lastModifiedBy>
  <cp:revision>41</cp:revision>
  <cp:lastPrinted>1899-12-31T17:00:00Z</cp:lastPrinted>
  <dcterms:created xsi:type="dcterms:W3CDTF">2022-12-20T17:50:00Z</dcterms:created>
  <dcterms:modified xsi:type="dcterms:W3CDTF">2024-11-27T02:58:00Z</dcterms:modified>
</cp:coreProperties>
</file>