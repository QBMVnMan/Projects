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B06C5" w14:textId="771F9852" w:rsidR="00DC0552" w:rsidRDefault="00CE5253" w:rsidP="0016446F">
      <w:pPr>
        <w:pStyle w:val="Title"/>
        <w:jc w:val="right"/>
      </w:pPr>
      <w:fldSimple w:instr=" SUBJECT  \* MERGEFORMAT ">
        <w:r w:rsidR="0016446F">
          <w:t xml:space="preserve">Online Shopping System: </w:t>
        </w:r>
        <w:r w:rsidR="00C66E43">
          <w:t>FootFusion</w:t>
        </w:r>
      </w:fldSimple>
    </w:p>
    <w:p w14:paraId="78DDFA05" w14:textId="0280930A" w:rsidR="0016446F" w:rsidRDefault="00CE5253" w:rsidP="0016446F">
      <w:pPr>
        <w:pStyle w:val="Title"/>
        <w:jc w:val="right"/>
      </w:pPr>
      <w:fldSimple w:instr=" TITLE  \* MERGEFORMAT ">
        <w:r w:rsidR="0016446F">
          <w:t>Use-Case-Realization Specification</w:t>
        </w:r>
        <w:r w:rsidR="00CB589B">
          <w:t>: View</w:t>
        </w:r>
        <w:r w:rsidR="0016446F">
          <w:t xml:space="preserve"> </w:t>
        </w:r>
        <w:r w:rsidR="00065A3C">
          <w:t>Produc</w:t>
        </w:r>
        <w:r w:rsidR="005B249C">
          <w:t>t</w:t>
        </w:r>
        <w:r w:rsidR="0016446F">
          <w:t>s</w:t>
        </w:r>
      </w:fldSimple>
    </w:p>
    <w:p w14:paraId="3D3571D7" w14:textId="77777777" w:rsidR="00DC0552" w:rsidRDefault="00DC0552">
      <w:pPr>
        <w:pStyle w:val="Title"/>
        <w:jc w:val="right"/>
      </w:pPr>
    </w:p>
    <w:p w14:paraId="465D192D" w14:textId="77777777" w:rsidR="00DC0552" w:rsidRDefault="00D34593">
      <w:pPr>
        <w:pStyle w:val="Title"/>
        <w:jc w:val="right"/>
        <w:rPr>
          <w:sz w:val="28"/>
        </w:rPr>
      </w:pPr>
      <w:r>
        <w:rPr>
          <w:sz w:val="28"/>
        </w:rPr>
        <w:t>Version &lt;1.0&gt;</w:t>
      </w:r>
    </w:p>
    <w:p w14:paraId="7C9BA58A" w14:textId="77777777" w:rsidR="00DC0552" w:rsidRDefault="00DC0552">
      <w:pPr>
        <w:pStyle w:val="Title"/>
        <w:rPr>
          <w:sz w:val="28"/>
        </w:rPr>
      </w:pPr>
    </w:p>
    <w:p w14:paraId="7A2AA94C" w14:textId="77777777" w:rsidR="00DC0552" w:rsidRDefault="00DC0552"/>
    <w:p w14:paraId="1808131F" w14:textId="77777777" w:rsidR="00DC0552" w:rsidRDefault="00DC0552">
      <w:pPr>
        <w:sectPr w:rsidR="00DC0552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8D24BE1" w14:textId="77777777" w:rsidR="00DC0552" w:rsidRDefault="00D34593">
      <w:pPr>
        <w:pStyle w:val="Title"/>
      </w:pPr>
      <w:r>
        <w:lastRenderedPageBreak/>
        <w:t>Revision History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199"/>
        <w:gridCol w:w="2849"/>
      </w:tblGrid>
      <w:tr w:rsidR="00DC0552" w14:paraId="0EFC19D3" w14:textId="77777777" w:rsidTr="00C57B5F">
        <w:tc>
          <w:tcPr>
            <w:tcW w:w="2304" w:type="dxa"/>
          </w:tcPr>
          <w:p w14:paraId="06B5B263" w14:textId="77777777" w:rsidR="00DC0552" w:rsidRDefault="00D3459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0389238F" w14:textId="77777777" w:rsidR="00DC0552" w:rsidRDefault="00D3459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199" w:type="dxa"/>
          </w:tcPr>
          <w:p w14:paraId="3F25E324" w14:textId="77777777" w:rsidR="00DC0552" w:rsidRDefault="00D3459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849" w:type="dxa"/>
          </w:tcPr>
          <w:p w14:paraId="2B87ACC7" w14:textId="77777777" w:rsidR="00DC0552" w:rsidRDefault="00D3459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DC0552" w14:paraId="2BA2FD22" w14:textId="77777777" w:rsidTr="00C57B5F">
        <w:tc>
          <w:tcPr>
            <w:tcW w:w="2304" w:type="dxa"/>
          </w:tcPr>
          <w:p w14:paraId="78776AB9" w14:textId="7DC81291" w:rsidR="00DC0552" w:rsidRDefault="00C66E43">
            <w:pPr>
              <w:pStyle w:val="Tabletext"/>
            </w:pPr>
            <w:r>
              <w:t>28/11/2024</w:t>
            </w:r>
          </w:p>
        </w:tc>
        <w:tc>
          <w:tcPr>
            <w:tcW w:w="1152" w:type="dxa"/>
          </w:tcPr>
          <w:p w14:paraId="18462875" w14:textId="79B3CB57" w:rsidR="00DC0552" w:rsidRDefault="00021EA8">
            <w:pPr>
              <w:pStyle w:val="Tabletext"/>
            </w:pPr>
            <w:r>
              <w:t>1.0</w:t>
            </w:r>
          </w:p>
        </w:tc>
        <w:tc>
          <w:tcPr>
            <w:tcW w:w="3199" w:type="dxa"/>
          </w:tcPr>
          <w:p w14:paraId="568ABDAF" w14:textId="6E55089E" w:rsidR="00DC0552" w:rsidRDefault="00021EA8">
            <w:pPr>
              <w:pStyle w:val="Tabletext"/>
            </w:pPr>
            <w:r>
              <w:t>Final Draft</w:t>
            </w:r>
          </w:p>
        </w:tc>
        <w:tc>
          <w:tcPr>
            <w:tcW w:w="2849" w:type="dxa"/>
          </w:tcPr>
          <w:p w14:paraId="239BD0B9" w14:textId="3BA3FD49" w:rsidR="00DC0552" w:rsidRDefault="00C66E43">
            <w:pPr>
              <w:pStyle w:val="Tabletext"/>
            </w:pPr>
            <w:r>
              <w:t>Doan Thi Phuong Hong</w:t>
            </w:r>
          </w:p>
        </w:tc>
      </w:tr>
      <w:tr w:rsidR="00DC0552" w14:paraId="552DB832" w14:textId="77777777" w:rsidTr="00C57B5F">
        <w:tc>
          <w:tcPr>
            <w:tcW w:w="2304" w:type="dxa"/>
          </w:tcPr>
          <w:p w14:paraId="26D5D679" w14:textId="77777777" w:rsidR="00DC0552" w:rsidRDefault="00DC0552">
            <w:pPr>
              <w:pStyle w:val="Tabletext"/>
            </w:pPr>
          </w:p>
        </w:tc>
        <w:tc>
          <w:tcPr>
            <w:tcW w:w="1152" w:type="dxa"/>
          </w:tcPr>
          <w:p w14:paraId="7491A09E" w14:textId="77777777" w:rsidR="00DC0552" w:rsidRDefault="00DC0552">
            <w:pPr>
              <w:pStyle w:val="Tabletext"/>
            </w:pPr>
          </w:p>
        </w:tc>
        <w:tc>
          <w:tcPr>
            <w:tcW w:w="3199" w:type="dxa"/>
          </w:tcPr>
          <w:p w14:paraId="11CBC43D" w14:textId="77777777" w:rsidR="00DC0552" w:rsidRDefault="00DC0552">
            <w:pPr>
              <w:pStyle w:val="Tabletext"/>
            </w:pPr>
          </w:p>
        </w:tc>
        <w:tc>
          <w:tcPr>
            <w:tcW w:w="2849" w:type="dxa"/>
          </w:tcPr>
          <w:p w14:paraId="51340EEF" w14:textId="77777777" w:rsidR="00DC0552" w:rsidRDefault="00DC0552">
            <w:pPr>
              <w:pStyle w:val="Tabletext"/>
            </w:pPr>
          </w:p>
        </w:tc>
      </w:tr>
      <w:tr w:rsidR="00DC0552" w14:paraId="7A9CA1F5" w14:textId="77777777" w:rsidTr="00C57B5F">
        <w:tc>
          <w:tcPr>
            <w:tcW w:w="2304" w:type="dxa"/>
          </w:tcPr>
          <w:p w14:paraId="56003A0B" w14:textId="77777777" w:rsidR="00DC0552" w:rsidRDefault="00DC0552">
            <w:pPr>
              <w:pStyle w:val="Tabletext"/>
            </w:pPr>
          </w:p>
        </w:tc>
        <w:tc>
          <w:tcPr>
            <w:tcW w:w="1152" w:type="dxa"/>
          </w:tcPr>
          <w:p w14:paraId="61BF96B4" w14:textId="77777777" w:rsidR="00DC0552" w:rsidRDefault="00DC0552">
            <w:pPr>
              <w:pStyle w:val="Tabletext"/>
            </w:pPr>
          </w:p>
        </w:tc>
        <w:tc>
          <w:tcPr>
            <w:tcW w:w="3199" w:type="dxa"/>
          </w:tcPr>
          <w:p w14:paraId="0E056803" w14:textId="77777777" w:rsidR="00DC0552" w:rsidRDefault="00DC0552">
            <w:pPr>
              <w:pStyle w:val="Tabletext"/>
            </w:pPr>
          </w:p>
        </w:tc>
        <w:tc>
          <w:tcPr>
            <w:tcW w:w="2849" w:type="dxa"/>
          </w:tcPr>
          <w:p w14:paraId="0073EECB" w14:textId="77777777" w:rsidR="00DC0552" w:rsidRDefault="00DC0552">
            <w:pPr>
              <w:pStyle w:val="Tabletext"/>
            </w:pPr>
          </w:p>
        </w:tc>
      </w:tr>
      <w:tr w:rsidR="00DC0552" w14:paraId="5376A42B" w14:textId="77777777" w:rsidTr="00C57B5F">
        <w:tc>
          <w:tcPr>
            <w:tcW w:w="2304" w:type="dxa"/>
          </w:tcPr>
          <w:p w14:paraId="65FE2765" w14:textId="77777777" w:rsidR="00DC0552" w:rsidRDefault="00DC0552">
            <w:pPr>
              <w:pStyle w:val="Tabletext"/>
            </w:pPr>
          </w:p>
        </w:tc>
        <w:tc>
          <w:tcPr>
            <w:tcW w:w="1152" w:type="dxa"/>
          </w:tcPr>
          <w:p w14:paraId="623A2894" w14:textId="77777777" w:rsidR="00DC0552" w:rsidRDefault="00DC0552">
            <w:pPr>
              <w:pStyle w:val="Tabletext"/>
            </w:pPr>
          </w:p>
        </w:tc>
        <w:tc>
          <w:tcPr>
            <w:tcW w:w="3199" w:type="dxa"/>
          </w:tcPr>
          <w:p w14:paraId="6C339C44" w14:textId="77777777" w:rsidR="00DC0552" w:rsidRDefault="00DC0552">
            <w:pPr>
              <w:pStyle w:val="Tabletext"/>
            </w:pPr>
          </w:p>
        </w:tc>
        <w:tc>
          <w:tcPr>
            <w:tcW w:w="2849" w:type="dxa"/>
          </w:tcPr>
          <w:p w14:paraId="12FEC921" w14:textId="77777777" w:rsidR="00DC0552" w:rsidRDefault="00DC0552">
            <w:pPr>
              <w:pStyle w:val="Tabletext"/>
            </w:pPr>
          </w:p>
        </w:tc>
      </w:tr>
    </w:tbl>
    <w:p w14:paraId="0984F3C5" w14:textId="77777777" w:rsidR="00DC0552" w:rsidRDefault="00DC0552"/>
    <w:p w14:paraId="4B59BACE" w14:textId="77777777" w:rsidR="00C66E43" w:rsidRDefault="00D34593" w:rsidP="00C66E43">
      <w:pPr>
        <w:pStyle w:val="TOCHeading"/>
        <w:jc w:val="center"/>
      </w:pPr>
      <w:r>
        <w:br w:type="page"/>
      </w:r>
    </w:p>
    <w:sdt>
      <w:sdtPr>
        <w:rPr>
          <w:b w:val="0"/>
          <w:sz w:val="24"/>
        </w:rPr>
        <w:id w:val="-65730446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78BAA82" w14:textId="373A1C3A" w:rsidR="00C66E43" w:rsidRPr="00C66E43" w:rsidRDefault="00C66E43" w:rsidP="00C66E43">
          <w:pPr>
            <w:pStyle w:val="Title"/>
            <w:rPr>
              <w:rFonts w:asciiTheme="majorHAnsi" w:hAnsiTheme="majorHAnsi" w:cstheme="majorHAnsi"/>
            </w:rPr>
          </w:pPr>
          <w:r w:rsidRPr="00C66E43">
            <w:rPr>
              <w:rFonts w:asciiTheme="majorHAnsi" w:hAnsiTheme="majorHAnsi" w:cstheme="majorHAnsi"/>
            </w:rPr>
            <w:t>Table of Contents</w:t>
          </w:r>
        </w:p>
        <w:p w14:paraId="5A96C515" w14:textId="57ECC672" w:rsidR="000B3F4B" w:rsidRDefault="00C66E43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573290" w:history="1">
            <w:r w:rsidR="000B3F4B" w:rsidRPr="00CA1E15">
              <w:rPr>
                <w:rStyle w:val="Hyperlink"/>
                <w:noProof/>
              </w:rPr>
              <w:t>1.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Introduction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_Toc183573290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4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65139530" w14:textId="6C8E217F" w:rsidR="000B3F4B" w:rsidRDefault="0052028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1" w:history="1">
            <w:r w:rsidR="000B3F4B" w:rsidRPr="00CA1E15">
              <w:rPr>
                <w:rStyle w:val="Hyperlink"/>
                <w:noProof/>
              </w:rPr>
              <w:t>1.1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Purpose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_Toc183573291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4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3B4F351E" w14:textId="3D5ED30D" w:rsidR="000B3F4B" w:rsidRDefault="0052028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2" w:history="1">
            <w:r w:rsidR="000B3F4B" w:rsidRPr="00CA1E15">
              <w:rPr>
                <w:rStyle w:val="Hyperlink"/>
                <w:noProof/>
              </w:rPr>
              <w:t>1.2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Scope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_Toc183573292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4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68B5A234" w14:textId="5E72F87A" w:rsidR="000B3F4B" w:rsidRDefault="0052028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3" w:history="1">
            <w:r w:rsidR="000B3F4B" w:rsidRPr="00CA1E15">
              <w:rPr>
                <w:rStyle w:val="Hyperlink"/>
                <w:noProof/>
              </w:rPr>
              <w:t>1.3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Definitions, Acronyms, and Abbreviations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_Toc183573293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4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1B1C8AB9" w14:textId="6B795ECB" w:rsidR="000B3F4B" w:rsidRDefault="0052028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4" w:history="1">
            <w:r w:rsidR="000B3F4B" w:rsidRPr="00CA1E15">
              <w:rPr>
                <w:rStyle w:val="Hyperlink"/>
                <w:noProof/>
              </w:rPr>
              <w:t>1.4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References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_Toc183573294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4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310288EA" w14:textId="4721CD68" w:rsidR="000B3F4B" w:rsidRDefault="0052028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5" w:history="1">
            <w:r w:rsidR="000B3F4B" w:rsidRPr="00CA1E15">
              <w:rPr>
                <w:rStyle w:val="Hyperlink"/>
                <w:noProof/>
              </w:rPr>
              <w:t>1.5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Overview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_Toc183573295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4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494B4B34" w14:textId="2766C443" w:rsidR="000B3F4B" w:rsidRDefault="005202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6" w:history="1">
            <w:r w:rsidR="000B3F4B" w:rsidRPr="00CA1E15">
              <w:rPr>
                <w:rStyle w:val="Hyperlink"/>
                <w:noProof/>
              </w:rPr>
              <w:t>2.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Flow of Events—Design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_Toc183573296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4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6890EDB1" w14:textId="41288CEC" w:rsidR="000B3F4B" w:rsidRDefault="0052028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7" w:history="1">
            <w:r w:rsidR="000B3F4B" w:rsidRPr="00CA1E15">
              <w:rPr>
                <w:rStyle w:val="Hyperlink"/>
                <w:noProof/>
              </w:rPr>
              <w:t>2.1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Sequence diagram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_Toc183573297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4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1AFB9D68" w14:textId="61B40D3E" w:rsidR="000B3F4B" w:rsidRDefault="0052028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8" w:history="1">
            <w:r w:rsidR="000B3F4B" w:rsidRPr="00CA1E15">
              <w:rPr>
                <w:rStyle w:val="Hyperlink"/>
                <w:noProof/>
              </w:rPr>
              <w:t>2.2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Class diagram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_Toc183573298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5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41D26D28" w14:textId="5FE1D552" w:rsidR="000B3F4B" w:rsidRDefault="005202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zh-CN"/>
            </w:rPr>
          </w:pPr>
          <w:hyperlink w:anchor="_Toc183573299" w:history="1">
            <w:r w:rsidR="000B3F4B" w:rsidRPr="00CA1E15">
              <w:rPr>
                <w:rStyle w:val="Hyperlink"/>
                <w:noProof/>
              </w:rPr>
              <w:t>3.</w:t>
            </w:r>
            <w:r w:rsidR="000B3F4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zh-CN"/>
              </w:rPr>
              <w:tab/>
            </w:r>
            <w:r w:rsidR="000B3F4B" w:rsidRPr="00CA1E15">
              <w:rPr>
                <w:rStyle w:val="Hyperlink"/>
                <w:noProof/>
              </w:rPr>
              <w:t>Derived Requirements</w:t>
            </w:r>
            <w:r w:rsidR="000B3F4B">
              <w:rPr>
                <w:noProof/>
                <w:webHidden/>
              </w:rPr>
              <w:tab/>
            </w:r>
            <w:r w:rsidR="000B3F4B">
              <w:rPr>
                <w:noProof/>
                <w:webHidden/>
              </w:rPr>
              <w:fldChar w:fldCharType="begin"/>
            </w:r>
            <w:r w:rsidR="000B3F4B">
              <w:rPr>
                <w:noProof/>
                <w:webHidden/>
              </w:rPr>
              <w:instrText xml:space="preserve"> PAGEREF _Toc183573299 \h </w:instrText>
            </w:r>
            <w:r w:rsidR="000B3F4B">
              <w:rPr>
                <w:noProof/>
                <w:webHidden/>
              </w:rPr>
            </w:r>
            <w:r w:rsidR="000B3F4B">
              <w:rPr>
                <w:noProof/>
                <w:webHidden/>
              </w:rPr>
              <w:fldChar w:fldCharType="separate"/>
            </w:r>
            <w:r w:rsidR="000B3F4B">
              <w:rPr>
                <w:noProof/>
                <w:webHidden/>
              </w:rPr>
              <w:t>5</w:t>
            </w:r>
            <w:r w:rsidR="000B3F4B">
              <w:rPr>
                <w:noProof/>
                <w:webHidden/>
              </w:rPr>
              <w:fldChar w:fldCharType="end"/>
            </w:r>
          </w:hyperlink>
        </w:p>
        <w:p w14:paraId="24192FA5" w14:textId="5ABE88E6" w:rsidR="00C66E43" w:rsidRDefault="00C66E43">
          <w:r>
            <w:rPr>
              <w:b/>
              <w:bCs/>
              <w:noProof/>
            </w:rPr>
            <w:fldChar w:fldCharType="end"/>
          </w:r>
        </w:p>
      </w:sdtContent>
    </w:sdt>
    <w:p w14:paraId="2080820C" w14:textId="77777777" w:rsidR="00C66E43" w:rsidRPr="00C66E43" w:rsidRDefault="00C66E43" w:rsidP="00C66E43"/>
    <w:p w14:paraId="59F196CA" w14:textId="2B895AEF" w:rsidR="00DC0552" w:rsidRDefault="00D34593" w:rsidP="00C66E43">
      <w:pPr>
        <w:pStyle w:val="Title"/>
      </w:pPr>
      <w:r>
        <w:rPr>
          <w:sz w:val="20"/>
        </w:rPr>
        <w:fldChar w:fldCharType="begin"/>
      </w:r>
      <w:r>
        <w:instrText xml:space="preserve"> TOC \o "1-3" </w:instrText>
      </w:r>
      <w:r>
        <w:rPr>
          <w:sz w:val="20"/>
        </w:rPr>
        <w:fldChar w:fldCharType="end"/>
      </w:r>
      <w:r>
        <w:br w:type="page"/>
      </w:r>
      <w:fldSimple w:instr=" TITLE  \* MERGEFORMAT ">
        <w:r w:rsidR="00021EA8">
          <w:t xml:space="preserve">Use-Case-Realization Specification: </w:t>
        </w:r>
        <w:r w:rsidR="00CB589B">
          <w:t>Vi</w:t>
        </w:r>
        <w:r w:rsidR="00A77018">
          <w:t>e</w:t>
        </w:r>
        <w:r w:rsidR="00CB589B">
          <w:t>w</w:t>
        </w:r>
        <w:r w:rsidR="00021EA8">
          <w:t xml:space="preserve"> </w:t>
        </w:r>
        <w:r w:rsidR="00065A3C">
          <w:t>Products</w:t>
        </w:r>
      </w:fldSimple>
    </w:p>
    <w:p w14:paraId="2432A697" w14:textId="77777777" w:rsidR="00DC0552" w:rsidRDefault="00D34593">
      <w:pPr>
        <w:pStyle w:val="Heading1"/>
      </w:pPr>
      <w:bookmarkStart w:id="0" w:name="_Toc456598586"/>
      <w:bookmarkStart w:id="1" w:name="_Toc492766282"/>
      <w:bookmarkStart w:id="2" w:name="_Toc183573290"/>
      <w:r>
        <w:t>Introduction</w:t>
      </w:r>
      <w:bookmarkEnd w:id="0"/>
      <w:bookmarkEnd w:id="1"/>
      <w:bookmarkEnd w:id="2"/>
    </w:p>
    <w:p w14:paraId="743CFF0E" w14:textId="6CEC4556" w:rsidR="00DC0552" w:rsidRDefault="00D34593" w:rsidP="00021EA8">
      <w:pPr>
        <w:pStyle w:val="Heading2"/>
      </w:pPr>
      <w:bookmarkStart w:id="3" w:name="_Toc456598587"/>
      <w:bookmarkStart w:id="4" w:name="_Toc492766283"/>
      <w:bookmarkStart w:id="5" w:name="_Toc183573291"/>
      <w:r>
        <w:t>Purpose</w:t>
      </w:r>
      <w:bookmarkStart w:id="6" w:name="_GoBack"/>
      <w:bookmarkEnd w:id="3"/>
      <w:bookmarkEnd w:id="4"/>
      <w:bookmarkEnd w:id="5"/>
      <w:bookmarkEnd w:id="6"/>
    </w:p>
    <w:p w14:paraId="3F2CD3A0" w14:textId="1C4B2B65" w:rsidR="00021EA8" w:rsidRPr="00021EA8" w:rsidRDefault="00C66E43" w:rsidP="00021EA8">
      <w:r w:rsidRPr="00C66E43">
        <w:t>This document outlines the realization of the "View Products" use case in the design model, focusing on the interactions between collaborating objects.</w:t>
      </w:r>
    </w:p>
    <w:p w14:paraId="6311C25B" w14:textId="0B600BE2" w:rsidR="00DC0552" w:rsidRDefault="00D34593">
      <w:pPr>
        <w:pStyle w:val="Heading2"/>
      </w:pPr>
      <w:bookmarkStart w:id="7" w:name="_Toc456598588"/>
      <w:bookmarkStart w:id="8" w:name="_Toc492766284"/>
      <w:bookmarkStart w:id="9" w:name="_Toc183573292"/>
      <w:r>
        <w:t>Scope</w:t>
      </w:r>
      <w:bookmarkEnd w:id="7"/>
      <w:bookmarkEnd w:id="8"/>
      <w:bookmarkEnd w:id="9"/>
    </w:p>
    <w:p w14:paraId="7EB4A58E" w14:textId="6D5CC7F3" w:rsidR="008975B3" w:rsidRPr="008975B3" w:rsidRDefault="00C66E43" w:rsidP="008975B3">
      <w:r>
        <w:t>This document pertains to FootFusion, an online shopping platform.</w:t>
      </w:r>
    </w:p>
    <w:p w14:paraId="0841861F" w14:textId="12559A0D" w:rsidR="00DC0552" w:rsidRDefault="00D34593">
      <w:pPr>
        <w:pStyle w:val="Heading2"/>
      </w:pPr>
      <w:bookmarkStart w:id="10" w:name="_Toc456598589"/>
      <w:bookmarkStart w:id="11" w:name="_Toc492766285"/>
      <w:bookmarkStart w:id="12" w:name="_Toc183573293"/>
      <w:r>
        <w:t>Definitions, Acronyms, and Abbreviations</w:t>
      </w:r>
      <w:bookmarkEnd w:id="10"/>
      <w:bookmarkEnd w:id="11"/>
      <w:bookmarkEnd w:id="12"/>
    </w:p>
    <w:p w14:paraId="0D5C0EE8" w14:textId="5C3582F8" w:rsidR="003E2328" w:rsidRPr="00867AEA" w:rsidRDefault="00A03FD2" w:rsidP="00867AEA">
      <w:r>
        <w:t>Buyer</w:t>
      </w:r>
      <w:r w:rsidR="003E2328">
        <w:t xml:space="preserve">: </w:t>
      </w:r>
      <w:r w:rsidR="00C66E43">
        <w:t>A user using the FootFusion application to browse and purchase products.</w:t>
      </w:r>
    </w:p>
    <w:p w14:paraId="5BB4F200" w14:textId="4A41D266" w:rsidR="00DC0552" w:rsidRDefault="00D34593">
      <w:pPr>
        <w:pStyle w:val="Heading2"/>
      </w:pPr>
      <w:bookmarkStart w:id="13" w:name="_Toc456598590"/>
      <w:bookmarkStart w:id="14" w:name="_Toc492766286"/>
      <w:bookmarkStart w:id="15" w:name="_Toc183573294"/>
      <w:r>
        <w:t>References</w:t>
      </w:r>
      <w:bookmarkEnd w:id="13"/>
      <w:bookmarkEnd w:id="14"/>
      <w:bookmarkEnd w:id="15"/>
    </w:p>
    <w:p w14:paraId="5A316C85" w14:textId="63DCC3C4" w:rsidR="00867AEA" w:rsidRPr="00867AEA" w:rsidRDefault="00867AEA" w:rsidP="00867AEA">
      <w:r w:rsidRPr="00562165">
        <w:t xml:space="preserve">Use Case Specification – </w:t>
      </w:r>
      <w:r w:rsidR="00CB589B">
        <w:t>View</w:t>
      </w:r>
      <w:r w:rsidRPr="00562165">
        <w:t xml:space="preserve"> </w:t>
      </w:r>
      <w:r w:rsidR="00065A3C">
        <w:t>Produc</w:t>
      </w:r>
      <w:r w:rsidR="005B249C">
        <w:t>ts</w:t>
      </w:r>
    </w:p>
    <w:p w14:paraId="7D8D57FB" w14:textId="37577D61" w:rsidR="00DC0552" w:rsidRDefault="00D34593">
      <w:pPr>
        <w:pStyle w:val="Heading2"/>
      </w:pPr>
      <w:bookmarkStart w:id="16" w:name="_Toc456598591"/>
      <w:bookmarkStart w:id="17" w:name="_Toc492766287"/>
      <w:bookmarkStart w:id="18" w:name="_Toc183573295"/>
      <w:r>
        <w:t>Overview</w:t>
      </w:r>
      <w:bookmarkEnd w:id="16"/>
      <w:bookmarkEnd w:id="17"/>
      <w:bookmarkEnd w:id="18"/>
    </w:p>
    <w:p w14:paraId="3271D452" w14:textId="47E077AE" w:rsidR="00867AEA" w:rsidRDefault="00C66E43" w:rsidP="00867AEA">
      <w:r>
        <w:t>This document describes the Use-Case Realization Specification for the "View Products" use case in the FootFusion system. It begins with a textual description of the use case specification. Following that, a sequence diagram illustrates how the use case is realized through interactions between collaborating objects, and a class diagram depicts the relationships of the participating classes. The final section analyzes additional requirements, including non-functional ones, that are not part of the design model but must be addressed during implementation</w:t>
      </w:r>
      <w:r w:rsidR="00867AEA" w:rsidRPr="0008003E">
        <w:t>.</w:t>
      </w:r>
    </w:p>
    <w:p w14:paraId="095C37F0" w14:textId="77777777" w:rsidR="00C66E43" w:rsidRPr="00867AEA" w:rsidRDefault="00C66E43" w:rsidP="00867AEA"/>
    <w:p w14:paraId="7E2EF409" w14:textId="37717B14" w:rsidR="00867AEA" w:rsidRDefault="00D34593" w:rsidP="00C5258D">
      <w:pPr>
        <w:pStyle w:val="Heading1"/>
      </w:pPr>
      <w:bookmarkStart w:id="19" w:name="_Toc492766288"/>
      <w:bookmarkStart w:id="20" w:name="_Toc183573296"/>
      <w:r>
        <w:t>Flow of Events—Desig</w:t>
      </w:r>
      <w:bookmarkEnd w:id="19"/>
      <w:r w:rsidR="00867AEA">
        <w:t>n</w:t>
      </w:r>
      <w:bookmarkEnd w:id="20"/>
    </w:p>
    <w:p w14:paraId="178B7C32" w14:textId="4F348B97" w:rsidR="00CB589B" w:rsidRPr="00CB589B" w:rsidRDefault="000B3F4B" w:rsidP="00CB589B">
      <w:r w:rsidRPr="000B3F4B">
        <w:t>Buyer views products available in the store through the system.</w:t>
      </w:r>
    </w:p>
    <w:p w14:paraId="4F3851F0" w14:textId="51F8B303" w:rsidR="00867AEA" w:rsidRDefault="00867AEA" w:rsidP="00867AEA">
      <w:pPr>
        <w:pStyle w:val="Heading2"/>
      </w:pPr>
      <w:bookmarkStart w:id="21" w:name="_Toc183573297"/>
      <w:r>
        <w:t>Sequence diagram</w:t>
      </w:r>
      <w:bookmarkEnd w:id="21"/>
    </w:p>
    <w:p w14:paraId="4CF85A72" w14:textId="4E98903D" w:rsidR="00867AEA" w:rsidRDefault="00867AEA" w:rsidP="00867AEA">
      <w:pPr>
        <w:rPr>
          <w:noProof/>
        </w:rPr>
      </w:pPr>
    </w:p>
    <w:p w14:paraId="1B9FAFDE" w14:textId="7852571E" w:rsidR="00A03FD2" w:rsidRPr="00A03FD2" w:rsidRDefault="000B3F4B" w:rsidP="00A03FD2">
      <w:pPr>
        <w:tabs>
          <w:tab w:val="left" w:pos="1427"/>
        </w:tabs>
      </w:pPr>
      <w:r>
        <w:rPr>
          <w:noProof/>
          <w:lang w:eastAsia="zh-CN"/>
        </w:rPr>
        <w:lastRenderedPageBreak/>
        <w:drawing>
          <wp:inline distT="0" distB="0" distL="0" distR="0" wp14:anchorId="09E520C6" wp14:editId="55866D7C">
            <wp:extent cx="5943600" cy="3608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ewproduct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4A14" w14:textId="77777777" w:rsidR="00867AEA" w:rsidRDefault="00867AEA" w:rsidP="00867AEA">
      <w:pPr>
        <w:pStyle w:val="Heading2"/>
      </w:pPr>
      <w:bookmarkStart w:id="22" w:name="_Toc183573298"/>
      <w:r>
        <w:t>Class diagram</w:t>
      </w:r>
      <w:bookmarkEnd w:id="22"/>
    </w:p>
    <w:p w14:paraId="577B81D2" w14:textId="0166B546" w:rsidR="00867AEA" w:rsidRPr="00867AEA" w:rsidRDefault="00CB589B" w:rsidP="00867AEA">
      <w:r w:rsidRPr="00264573">
        <w:rPr>
          <w:noProof/>
          <w:lang w:eastAsia="zh-CN"/>
        </w:rPr>
        <w:drawing>
          <wp:inline distT="0" distB="0" distL="0" distR="0" wp14:anchorId="5C44EF0F" wp14:editId="31A0FD61">
            <wp:extent cx="5943600" cy="3251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5693" w14:textId="77777777" w:rsidR="00DC0552" w:rsidRDefault="00D34593">
      <w:pPr>
        <w:pStyle w:val="Heading1"/>
      </w:pPr>
      <w:bookmarkStart w:id="23" w:name="_Toc492766289"/>
      <w:bookmarkStart w:id="24" w:name="_Toc183573299"/>
      <w:r>
        <w:t>Derived Requirements</w:t>
      </w:r>
      <w:bookmarkEnd w:id="23"/>
      <w:bookmarkEnd w:id="24"/>
    </w:p>
    <w:p w14:paraId="04BD0177" w14:textId="77777777" w:rsidR="00867AEA" w:rsidRPr="00F64822" w:rsidRDefault="00867AEA" w:rsidP="00867AEA">
      <w:pPr>
        <w:ind w:left="720"/>
      </w:pPr>
      <w:r w:rsidRPr="00F64822">
        <w:t>There is no derived requirement.</w:t>
      </w:r>
    </w:p>
    <w:p w14:paraId="6BC9A3CC" w14:textId="2459DD32" w:rsidR="00233CF4" w:rsidRDefault="00233CF4"/>
    <w:sectPr w:rsidR="00233CF4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CE47E8" w14:textId="77777777" w:rsidR="00520287" w:rsidRDefault="00520287">
      <w:pPr>
        <w:spacing w:line="240" w:lineRule="auto"/>
      </w:pPr>
      <w:r>
        <w:separator/>
      </w:r>
    </w:p>
  </w:endnote>
  <w:endnote w:type="continuationSeparator" w:id="0">
    <w:p w14:paraId="6B1BF3FC" w14:textId="77777777" w:rsidR="00520287" w:rsidRDefault="005202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0BF5F" w14:textId="77777777" w:rsidR="00DC0552" w:rsidRDefault="00D3459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AA8172" w14:textId="77777777" w:rsidR="00DC0552" w:rsidRDefault="00DC05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C0552" w14:paraId="0945E62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B910FC" w14:textId="77777777" w:rsidR="00DC0552" w:rsidRDefault="00D34593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ECD4F90" w14:textId="425A2F33" w:rsidR="00DC0552" w:rsidRDefault="00D34593" w:rsidP="00C66E43">
          <w:pPr>
            <w:jc w:val="center"/>
          </w:pPr>
          <w:r>
            <w:sym w:font="Symbol" w:char="F0D3"/>
          </w:r>
          <w:r w:rsidR="00C66E43">
            <w:t>FootFusion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C669BD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72341D" w14:textId="0C9BA99B" w:rsidR="00DC0552" w:rsidRDefault="00D34593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C669BD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C669BD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599A05D5" w14:textId="77777777" w:rsidR="00DC0552" w:rsidRDefault="00DC05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CDC35" w14:textId="77777777" w:rsidR="00DC0552" w:rsidRDefault="00DC0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A17A70" w14:textId="77777777" w:rsidR="00520287" w:rsidRDefault="00520287">
      <w:pPr>
        <w:spacing w:line="240" w:lineRule="auto"/>
      </w:pPr>
      <w:r>
        <w:separator/>
      </w:r>
    </w:p>
  </w:footnote>
  <w:footnote w:type="continuationSeparator" w:id="0">
    <w:p w14:paraId="5636A576" w14:textId="77777777" w:rsidR="00520287" w:rsidRDefault="005202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D1C8DB" w14:textId="77777777" w:rsidR="00DC0552" w:rsidRDefault="00DC0552"/>
  <w:p w14:paraId="08132E9D" w14:textId="77777777" w:rsidR="00DC0552" w:rsidRDefault="00DC0552">
    <w:pPr>
      <w:pBdr>
        <w:top w:val="single" w:sz="6" w:space="1" w:color="auto"/>
      </w:pBdr>
    </w:pPr>
  </w:p>
  <w:p w14:paraId="62EFE139" w14:textId="3E6044EF" w:rsidR="00DC0552" w:rsidRDefault="00C66E43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FOOTFUSION</w:t>
    </w:r>
  </w:p>
  <w:p w14:paraId="27A03DA5" w14:textId="77777777" w:rsidR="00DC0552" w:rsidRDefault="00DC0552">
    <w:pPr>
      <w:pBdr>
        <w:bottom w:val="single" w:sz="6" w:space="1" w:color="auto"/>
      </w:pBdr>
      <w:jc w:val="right"/>
    </w:pPr>
  </w:p>
  <w:p w14:paraId="4969B909" w14:textId="77777777" w:rsidR="00DC0552" w:rsidRDefault="00DC05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C0552" w14:paraId="4A6F7307" w14:textId="77777777" w:rsidTr="00C669BD">
      <w:tc>
        <w:tcPr>
          <w:tcW w:w="6379" w:type="dxa"/>
        </w:tcPr>
        <w:p w14:paraId="5D1FF2BA" w14:textId="7C085FB8" w:rsidR="00DC0552" w:rsidRDefault="0016446F">
          <w:r>
            <w:t>Online</w:t>
          </w:r>
          <w:r>
            <w:rPr>
              <w:lang w:val="vi-VN"/>
            </w:rPr>
            <w:t xml:space="preserve"> Shopping S</w:t>
          </w:r>
          <w:r>
            <w:t xml:space="preserve">ystem: </w:t>
          </w:r>
          <w:r w:rsidR="00C66E43">
            <w:t>FootFusion</w:t>
          </w:r>
        </w:p>
      </w:tc>
      <w:tc>
        <w:tcPr>
          <w:tcW w:w="3179" w:type="dxa"/>
        </w:tcPr>
        <w:p w14:paraId="2DAFC042" w14:textId="77777777" w:rsidR="00DC0552" w:rsidRDefault="00D3459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DC0552" w14:paraId="08FBDB7D" w14:textId="77777777" w:rsidTr="00C669BD">
      <w:tc>
        <w:tcPr>
          <w:tcW w:w="6379" w:type="dxa"/>
        </w:tcPr>
        <w:p w14:paraId="309C9F39" w14:textId="0CF4BF9E" w:rsidR="00DC0552" w:rsidRDefault="00CE5253">
          <w:fldSimple w:instr=" TITLE  \* MERGEFORMAT ">
            <w:r w:rsidR="0016446F">
              <w:t xml:space="preserve">Use-Case-Realization Specification: </w:t>
            </w:r>
            <w:r w:rsidR="00E61FBD">
              <w:t>View</w:t>
            </w:r>
            <w:r w:rsidR="0016446F">
              <w:t xml:space="preserve"> </w:t>
            </w:r>
            <w:r w:rsidR="00065A3C">
              <w:t>Products</w:t>
            </w:r>
          </w:fldSimple>
        </w:p>
      </w:tc>
      <w:tc>
        <w:tcPr>
          <w:tcW w:w="3179" w:type="dxa"/>
        </w:tcPr>
        <w:p w14:paraId="039512B8" w14:textId="643D6EBD" w:rsidR="00DC0552" w:rsidRDefault="00D34593" w:rsidP="00C66E43">
          <w:r>
            <w:t xml:space="preserve">  Issue Date:  </w:t>
          </w:r>
          <w:r w:rsidR="00C66E43">
            <w:t>28/11/2024</w:t>
          </w:r>
        </w:p>
      </w:tc>
    </w:tr>
    <w:tr w:rsidR="00C669BD" w14:paraId="2C377AFF" w14:textId="77777777" w:rsidTr="00BC2C4D">
      <w:tc>
        <w:tcPr>
          <w:tcW w:w="6379" w:type="dxa"/>
        </w:tcPr>
        <w:p w14:paraId="425166E2" w14:textId="7817B17B" w:rsidR="00C669BD" w:rsidRDefault="00C669BD" w:rsidP="00C669BD">
          <w:r>
            <w:t>A&amp;D</w:t>
          </w:r>
        </w:p>
      </w:tc>
      <w:tc>
        <w:tcPr>
          <w:tcW w:w="3179" w:type="dxa"/>
        </w:tcPr>
        <w:p w14:paraId="47E4B66E" w14:textId="77777777" w:rsidR="00C669BD" w:rsidRDefault="00C669BD" w:rsidP="00C669BD"/>
      </w:tc>
    </w:tr>
  </w:tbl>
  <w:p w14:paraId="34D90B6A" w14:textId="77777777" w:rsidR="00DC0552" w:rsidRDefault="00DC05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CE8E4" w14:textId="77777777" w:rsidR="00DC0552" w:rsidRDefault="00DC0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7CF5FB6"/>
    <w:multiLevelType w:val="multilevel"/>
    <w:tmpl w:val="3A3C6B2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9"/>
  </w:num>
  <w:num w:numId="3">
    <w:abstractNumId w:val="20"/>
  </w:num>
  <w:num w:numId="4">
    <w:abstractNumId w:val="14"/>
  </w:num>
  <w:num w:numId="5">
    <w:abstractNumId w:val="13"/>
  </w:num>
  <w:num w:numId="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19"/>
  </w:num>
  <w:num w:numId="9">
    <w:abstractNumId w:val="3"/>
  </w:num>
  <w:num w:numId="10">
    <w:abstractNumId w:val="10"/>
  </w:num>
  <w:num w:numId="11">
    <w:abstractNumId w:val="8"/>
  </w:num>
  <w:num w:numId="12">
    <w:abstractNumId w:val="18"/>
  </w:num>
  <w:num w:numId="13">
    <w:abstractNumId w:val="7"/>
  </w:num>
  <w:num w:numId="14">
    <w:abstractNumId w:val="4"/>
  </w:num>
  <w:num w:numId="15">
    <w:abstractNumId w:val="17"/>
  </w:num>
  <w:num w:numId="16">
    <w:abstractNumId w:val="12"/>
  </w:num>
  <w:num w:numId="17">
    <w:abstractNumId w:val="5"/>
  </w:num>
  <w:num w:numId="18">
    <w:abstractNumId w:val="11"/>
  </w:num>
  <w:num w:numId="1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6"/>
  </w:num>
  <w:num w:numId="21">
    <w:abstractNumId w:val="16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F4"/>
    <w:rsid w:val="00021EA8"/>
    <w:rsid w:val="00065A3C"/>
    <w:rsid w:val="000B3F4B"/>
    <w:rsid w:val="000D6DA5"/>
    <w:rsid w:val="001323EA"/>
    <w:rsid w:val="0016446F"/>
    <w:rsid w:val="001F06DE"/>
    <w:rsid w:val="00233CF4"/>
    <w:rsid w:val="003B3134"/>
    <w:rsid w:val="003E2328"/>
    <w:rsid w:val="004F7B29"/>
    <w:rsid w:val="00505F68"/>
    <w:rsid w:val="00520287"/>
    <w:rsid w:val="0059423D"/>
    <w:rsid w:val="005B249C"/>
    <w:rsid w:val="005F3CE7"/>
    <w:rsid w:val="007B2B19"/>
    <w:rsid w:val="00850B44"/>
    <w:rsid w:val="00867AEA"/>
    <w:rsid w:val="008975B3"/>
    <w:rsid w:val="00967FEB"/>
    <w:rsid w:val="00A03FD2"/>
    <w:rsid w:val="00A13A18"/>
    <w:rsid w:val="00A24BAF"/>
    <w:rsid w:val="00A701B0"/>
    <w:rsid w:val="00A77018"/>
    <w:rsid w:val="00B059EF"/>
    <w:rsid w:val="00C27540"/>
    <w:rsid w:val="00C5258D"/>
    <w:rsid w:val="00C57B5F"/>
    <w:rsid w:val="00C669BD"/>
    <w:rsid w:val="00C66E43"/>
    <w:rsid w:val="00CB589B"/>
    <w:rsid w:val="00CE5253"/>
    <w:rsid w:val="00CF43FE"/>
    <w:rsid w:val="00D34593"/>
    <w:rsid w:val="00DC0552"/>
    <w:rsid w:val="00E6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72B6C1"/>
  <w15:chartTrackingRefBased/>
  <w15:docId w15:val="{8FDAA3D1-32C8-4BB5-BC5E-4B62F2DF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E43"/>
    <w:pPr>
      <w:widowControl w:val="0"/>
      <w:spacing w:line="240" w:lineRule="atLeast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autoRedefine/>
    <w:qFormat/>
    <w:rsid w:val="00C669BD"/>
    <w:pPr>
      <w:keepNext/>
      <w:numPr>
        <w:numId w:val="1"/>
      </w:numPr>
      <w:spacing w:before="120" w:after="60"/>
      <w:ind w:left="720" w:hanging="720"/>
      <w:outlineLvl w:val="0"/>
    </w:pPr>
    <w:rPr>
      <w:b/>
    </w:rPr>
  </w:style>
  <w:style w:type="paragraph" w:styleId="Heading2">
    <w:name w:val="heading 2"/>
    <w:basedOn w:val="Heading1"/>
    <w:next w:val="Normal"/>
    <w:autoRedefine/>
    <w:qFormat/>
    <w:rsid w:val="00C669BD"/>
    <w:pPr>
      <w:numPr>
        <w:ilvl w:val="1"/>
      </w:numPr>
      <w:outlineLvl w:val="1"/>
    </w:pPr>
    <w:rPr>
      <w:i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rsid w:val="00C66E43"/>
    <w:pPr>
      <w:spacing w:line="240" w:lineRule="auto"/>
      <w:jc w:val="center"/>
    </w:pPr>
    <w:rPr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6E43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wnloads\New%20folder\rup_uc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D18EB-4A83-4C6E-B0BA-5A7F301B7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rup_ucrs</Template>
  <TotalTime>2</TotalTime>
  <Pages>5</Pages>
  <Words>241</Words>
  <Characters>1437</Characters>
  <Application>Microsoft Office Word</Application>
  <DocSecurity>0</DocSecurity>
  <Lines>72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Use-Case-Realization Specification: &lt;Use-Case Name&gt;</vt:lpstr>
    </vt:vector>
  </TitlesOfParts>
  <Company>&lt;Company Name&gt;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Use-Case-Realization Specification: &lt;Use-Case Name&gt;</dc:title>
  <dc:subject>&lt;Project Name&gt;</dc:subject>
  <dc:creator>PC</dc:creator>
  <cp:keywords/>
  <dc:description/>
  <cp:lastModifiedBy>laptopnamphong</cp:lastModifiedBy>
  <cp:revision>3</cp:revision>
  <cp:lastPrinted>1999-10-18T09:04:00Z</cp:lastPrinted>
  <dcterms:created xsi:type="dcterms:W3CDTF">2024-11-28T13:20:00Z</dcterms:created>
  <dcterms:modified xsi:type="dcterms:W3CDTF">2024-11-28T14:39:00Z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39eaf8fbf55ce0e33c156613f1b912131c730b787ffba7473f2e261a035faff2</vt:lpwstr>
  </property>
</Properties>
</file>